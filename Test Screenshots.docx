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BB6AEC" w14:textId="0F14E762" w:rsidR="00020218" w:rsidRPr="00020218" w:rsidRDefault="00020218" w:rsidP="00020218">
      <w:pPr>
        <w:pStyle w:val="Heading1"/>
        <w:jc w:val="center"/>
        <w:rPr>
          <w:sz w:val="44"/>
        </w:rPr>
      </w:pPr>
      <w:r>
        <w:rPr>
          <w:sz w:val="44"/>
        </w:rPr>
        <w:t>Testing Results</w:t>
      </w:r>
    </w:p>
    <w:p w14:paraId="65AC057C" w14:textId="27A414B7" w:rsidR="00020218" w:rsidRDefault="00020218">
      <w:r>
        <w:br w:type="page"/>
      </w:r>
    </w:p>
    <w:p w14:paraId="5DF3CB79" w14:textId="77777777" w:rsidR="00020218" w:rsidRDefault="00020218" w:rsidP="00020218">
      <w:pPr>
        <w:pStyle w:val="Heading2"/>
      </w:pPr>
      <w:bookmarkStart w:id="0" w:name="_Toc55555706"/>
      <w:r>
        <w:lastRenderedPageBreak/>
        <w:t>Test Table</w:t>
      </w:r>
      <w:bookmarkEnd w:id="0"/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F4BB2" w14:paraId="70D34930" w14:textId="77777777" w:rsidTr="00596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4"/>
          </w:tcPr>
          <w:p w14:paraId="320B2691" w14:textId="77777777" w:rsidR="00AF4BB2" w:rsidRDefault="00AF4BB2" w:rsidP="005963CF">
            <w:pPr>
              <w:jc w:val="center"/>
            </w:pPr>
            <w:r w:rsidRPr="007C397D">
              <w:rPr>
                <w:sz w:val="26"/>
                <w:szCs w:val="26"/>
              </w:rPr>
              <w:t>Server</w:t>
            </w:r>
          </w:p>
        </w:tc>
      </w:tr>
      <w:tr w:rsidR="00AF4BB2" w14:paraId="7BB15DAF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  <w:gridSpan w:val="2"/>
          </w:tcPr>
          <w:p w14:paraId="74AB9F56" w14:textId="77777777" w:rsidR="00AF4BB2" w:rsidRPr="007C397D" w:rsidRDefault="00AF4BB2" w:rsidP="005963CF">
            <w:r>
              <w:t>Description</w:t>
            </w:r>
          </w:p>
        </w:tc>
        <w:tc>
          <w:tcPr>
            <w:tcW w:w="2158" w:type="dxa"/>
          </w:tcPr>
          <w:p w14:paraId="770C8B78" w14:textId="77777777" w:rsidR="00AF4BB2" w:rsidRPr="007C397D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2158" w:type="dxa"/>
          </w:tcPr>
          <w:p w14:paraId="374F63B8" w14:textId="77777777" w:rsidR="00AF4BB2" w:rsidRPr="007C397D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AF4BB2" w14:paraId="7AEB9FD4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  <w:gridSpan w:val="2"/>
            <w:vMerge w:val="restart"/>
          </w:tcPr>
          <w:p w14:paraId="5E640C97" w14:textId="77777777" w:rsidR="00AF4BB2" w:rsidRDefault="00AF4BB2" w:rsidP="005963CF">
            <w:r>
              <w:rPr>
                <w:b w:val="0"/>
              </w:rPr>
              <w:t>Start Server</w:t>
            </w:r>
          </w:p>
        </w:tc>
        <w:tc>
          <w:tcPr>
            <w:tcW w:w="2158" w:type="dxa"/>
          </w:tcPr>
          <w:p w14:paraId="3F43ED2C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runs</w:t>
            </w:r>
          </w:p>
        </w:tc>
        <w:tc>
          <w:tcPr>
            <w:tcW w:w="2158" w:type="dxa"/>
            <w:vMerge w:val="restart"/>
          </w:tcPr>
          <w:p w14:paraId="2BEE958A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</w:t>
            </w:r>
          </w:p>
        </w:tc>
      </w:tr>
      <w:tr w:rsidR="00AF4BB2" w14:paraId="16AECDF8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  <w:gridSpan w:val="2"/>
            <w:vMerge/>
          </w:tcPr>
          <w:p w14:paraId="3C5F79E8" w14:textId="77777777" w:rsidR="00AF4BB2" w:rsidRDefault="00AF4BB2" w:rsidP="005963CF">
            <w:pPr>
              <w:rPr>
                <w:b w:val="0"/>
              </w:rPr>
            </w:pPr>
          </w:p>
        </w:tc>
        <w:tc>
          <w:tcPr>
            <w:tcW w:w="2158" w:type="dxa"/>
          </w:tcPr>
          <w:p w14:paraId="35D496B8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 button is disabled</w:t>
            </w:r>
          </w:p>
        </w:tc>
        <w:tc>
          <w:tcPr>
            <w:tcW w:w="2158" w:type="dxa"/>
            <w:vMerge/>
          </w:tcPr>
          <w:p w14:paraId="37A6D7BA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77373C41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  <w:vMerge w:val="restart"/>
          </w:tcPr>
          <w:p w14:paraId="4B205CF0" w14:textId="77777777" w:rsidR="00AF4BB2" w:rsidRPr="00E545EC" w:rsidRDefault="00AF4BB2" w:rsidP="005963CF">
            <w:pPr>
              <w:rPr>
                <w:b w:val="0"/>
              </w:rPr>
            </w:pPr>
            <w:r>
              <w:rPr>
                <w:b w:val="0"/>
              </w:rPr>
              <w:t>Receive user credentials for login/switch and check</w:t>
            </w:r>
          </w:p>
        </w:tc>
        <w:tc>
          <w:tcPr>
            <w:tcW w:w="2157" w:type="dxa"/>
            <w:vMerge w:val="restart"/>
          </w:tcPr>
          <w:p w14:paraId="339A45B8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credentials are correct</w:t>
            </w:r>
          </w:p>
        </w:tc>
        <w:tc>
          <w:tcPr>
            <w:tcW w:w="2158" w:type="dxa"/>
          </w:tcPr>
          <w:p w14:paraId="40717837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result to client</w:t>
            </w:r>
          </w:p>
        </w:tc>
        <w:tc>
          <w:tcPr>
            <w:tcW w:w="2158" w:type="dxa"/>
            <w:vMerge w:val="restart"/>
          </w:tcPr>
          <w:p w14:paraId="5C1D9DAF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</w:t>
            </w:r>
          </w:p>
        </w:tc>
      </w:tr>
      <w:tr w:rsidR="00AF4BB2" w14:paraId="23623E52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  <w:vMerge/>
          </w:tcPr>
          <w:p w14:paraId="1D0F8938" w14:textId="77777777" w:rsidR="00AF4BB2" w:rsidRDefault="00AF4BB2" w:rsidP="005963CF">
            <w:pPr>
              <w:rPr>
                <w:b w:val="0"/>
              </w:rPr>
            </w:pPr>
          </w:p>
        </w:tc>
        <w:tc>
          <w:tcPr>
            <w:tcW w:w="2157" w:type="dxa"/>
            <w:vMerge/>
          </w:tcPr>
          <w:p w14:paraId="780FE9B4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58" w:type="dxa"/>
          </w:tcPr>
          <w:p w14:paraId="15859FB8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username in textbox</w:t>
            </w:r>
          </w:p>
        </w:tc>
        <w:tc>
          <w:tcPr>
            <w:tcW w:w="2158" w:type="dxa"/>
            <w:vMerge/>
          </w:tcPr>
          <w:p w14:paraId="424D1D1A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59EBBA07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  <w:vMerge/>
          </w:tcPr>
          <w:p w14:paraId="0AFD9B65" w14:textId="77777777" w:rsidR="00AF4BB2" w:rsidRPr="00E545EC" w:rsidRDefault="00AF4BB2" w:rsidP="005963CF">
            <w:pPr>
              <w:rPr>
                <w:b w:val="0"/>
              </w:rPr>
            </w:pPr>
          </w:p>
        </w:tc>
        <w:tc>
          <w:tcPr>
            <w:tcW w:w="2157" w:type="dxa"/>
          </w:tcPr>
          <w:p w14:paraId="3E3F2FBC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credentials are incorrect</w:t>
            </w:r>
          </w:p>
        </w:tc>
        <w:tc>
          <w:tcPr>
            <w:tcW w:w="2158" w:type="dxa"/>
          </w:tcPr>
          <w:p w14:paraId="19170210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error message</w:t>
            </w:r>
          </w:p>
        </w:tc>
        <w:tc>
          <w:tcPr>
            <w:tcW w:w="2158" w:type="dxa"/>
          </w:tcPr>
          <w:p w14:paraId="22B6CD39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3</w:t>
            </w:r>
          </w:p>
        </w:tc>
      </w:tr>
      <w:tr w:rsidR="00AF4BB2" w14:paraId="41B8BD3E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  <w:gridSpan w:val="2"/>
          </w:tcPr>
          <w:p w14:paraId="434C92D5" w14:textId="77777777" w:rsidR="00AF4BB2" w:rsidRDefault="00AF4BB2" w:rsidP="005963CF">
            <w:r>
              <w:rPr>
                <w:b w:val="0"/>
              </w:rPr>
              <w:t>Receive user credentials to create new user</w:t>
            </w:r>
          </w:p>
        </w:tc>
        <w:tc>
          <w:tcPr>
            <w:tcW w:w="2158" w:type="dxa"/>
          </w:tcPr>
          <w:p w14:paraId="6BA9CB9E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message user has been created</w:t>
            </w:r>
          </w:p>
        </w:tc>
        <w:tc>
          <w:tcPr>
            <w:tcW w:w="2158" w:type="dxa"/>
          </w:tcPr>
          <w:p w14:paraId="6BF56F39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4</w:t>
            </w:r>
          </w:p>
        </w:tc>
      </w:tr>
    </w:tbl>
    <w:p w14:paraId="3DFF0DCA" w14:textId="04E609B7" w:rsidR="00020218" w:rsidRDefault="00020218">
      <w:r>
        <w:br w:type="page"/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1615"/>
        <w:gridCol w:w="1460"/>
        <w:gridCol w:w="1465"/>
        <w:gridCol w:w="2065"/>
        <w:gridCol w:w="2025"/>
      </w:tblGrid>
      <w:tr w:rsidR="00AF4BB2" w14:paraId="5BC44502" w14:textId="77777777" w:rsidTr="00596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14:paraId="16C341E9" w14:textId="77777777" w:rsidR="00AF4BB2" w:rsidRPr="009A7109" w:rsidRDefault="00AF4BB2" w:rsidP="005963CF">
            <w:pPr>
              <w:jc w:val="center"/>
              <w:rPr>
                <w:sz w:val="26"/>
                <w:szCs w:val="26"/>
              </w:rPr>
            </w:pPr>
            <w:r w:rsidRPr="009A7109">
              <w:rPr>
                <w:sz w:val="26"/>
                <w:szCs w:val="26"/>
              </w:rPr>
              <w:lastRenderedPageBreak/>
              <w:t>Client</w:t>
            </w:r>
          </w:p>
        </w:tc>
      </w:tr>
      <w:tr w:rsidR="00AF4BB2" w14:paraId="45A118B7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</w:tcPr>
          <w:p w14:paraId="139854DE" w14:textId="77777777" w:rsidR="00AF4BB2" w:rsidRPr="00BA5EF0" w:rsidRDefault="00AF4BB2" w:rsidP="005963CF">
            <w:r w:rsidRPr="00BA5EF0">
              <w:t>Description</w:t>
            </w:r>
          </w:p>
        </w:tc>
        <w:tc>
          <w:tcPr>
            <w:tcW w:w="2065" w:type="dxa"/>
          </w:tcPr>
          <w:p w14:paraId="55FC74C8" w14:textId="77777777" w:rsidR="00AF4BB2" w:rsidRPr="00BA5EF0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5EF0">
              <w:rPr>
                <w:b/>
                <w:bCs/>
              </w:rPr>
              <w:t>Expected Results</w:t>
            </w:r>
          </w:p>
        </w:tc>
        <w:tc>
          <w:tcPr>
            <w:tcW w:w="2025" w:type="dxa"/>
          </w:tcPr>
          <w:p w14:paraId="5118F5F8" w14:textId="77777777" w:rsidR="00AF4BB2" w:rsidRPr="00BA5EF0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5EF0">
              <w:rPr>
                <w:b/>
                <w:bCs/>
              </w:rPr>
              <w:t>Actual Results</w:t>
            </w:r>
          </w:p>
        </w:tc>
      </w:tr>
      <w:tr w:rsidR="00AF4BB2" w14:paraId="1503983D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 w:val="restart"/>
          </w:tcPr>
          <w:p w14:paraId="503DF45A" w14:textId="77777777" w:rsidR="00AF4BB2" w:rsidRDefault="00AF4BB2" w:rsidP="005963CF">
            <w:r>
              <w:rPr>
                <w:b w:val="0"/>
                <w:bCs w:val="0"/>
              </w:rPr>
              <w:t>Click on connect button</w:t>
            </w:r>
          </w:p>
        </w:tc>
        <w:tc>
          <w:tcPr>
            <w:tcW w:w="2065" w:type="dxa"/>
          </w:tcPr>
          <w:p w14:paraId="73D412A9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 to server</w:t>
            </w:r>
          </w:p>
        </w:tc>
        <w:tc>
          <w:tcPr>
            <w:tcW w:w="2025" w:type="dxa"/>
            <w:vMerge w:val="restart"/>
          </w:tcPr>
          <w:p w14:paraId="29DCC1CD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5</w:t>
            </w:r>
          </w:p>
        </w:tc>
      </w:tr>
      <w:tr w:rsidR="00AF4BB2" w14:paraId="5C5C815C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45F40991" w14:textId="77777777" w:rsidR="00AF4BB2" w:rsidRDefault="00AF4BB2" w:rsidP="005963CF"/>
        </w:tc>
        <w:tc>
          <w:tcPr>
            <w:tcW w:w="2065" w:type="dxa"/>
          </w:tcPr>
          <w:p w14:paraId="3E1FDC5D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Unlock login field</w:t>
            </w:r>
          </w:p>
        </w:tc>
        <w:tc>
          <w:tcPr>
            <w:tcW w:w="2025" w:type="dxa"/>
            <w:vMerge/>
          </w:tcPr>
          <w:p w14:paraId="6755A9B5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14530C02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63DB82E2" w14:textId="77777777" w:rsidR="00AF4BB2" w:rsidRDefault="00AF4BB2" w:rsidP="005963CF"/>
        </w:tc>
        <w:tc>
          <w:tcPr>
            <w:tcW w:w="2065" w:type="dxa"/>
          </w:tcPr>
          <w:p w14:paraId="7738F77B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 button is disabled</w:t>
            </w:r>
          </w:p>
        </w:tc>
        <w:tc>
          <w:tcPr>
            <w:tcW w:w="2025" w:type="dxa"/>
            <w:vMerge/>
          </w:tcPr>
          <w:p w14:paraId="5F7B32A7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21654BA9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</w:tcPr>
          <w:p w14:paraId="6B70098D" w14:textId="77777777" w:rsidR="00AF4BB2" w:rsidRPr="006F313E" w:rsidRDefault="00AF4BB2" w:rsidP="005963C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Click on login button</w:t>
            </w:r>
          </w:p>
        </w:tc>
        <w:tc>
          <w:tcPr>
            <w:tcW w:w="2925" w:type="dxa"/>
            <w:gridSpan w:val="2"/>
          </w:tcPr>
          <w:p w14:paraId="442B447C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information</w:t>
            </w:r>
          </w:p>
        </w:tc>
        <w:tc>
          <w:tcPr>
            <w:tcW w:w="2065" w:type="dxa"/>
          </w:tcPr>
          <w:p w14:paraId="4AEF1001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credentials to server</w:t>
            </w:r>
          </w:p>
        </w:tc>
        <w:tc>
          <w:tcPr>
            <w:tcW w:w="2025" w:type="dxa"/>
          </w:tcPr>
          <w:p w14:paraId="5045D0BA" w14:textId="375DCF4F" w:rsidR="00AF4BB2" w:rsidRPr="00251C39" w:rsidRDefault="007F620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6</w:t>
            </w:r>
          </w:p>
        </w:tc>
      </w:tr>
      <w:tr w:rsidR="00AF4BB2" w14:paraId="3463DE7B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46144EF0" w14:textId="77777777" w:rsidR="00AF4BB2" w:rsidRDefault="00AF4BB2" w:rsidP="005963CF">
            <w:pPr>
              <w:rPr>
                <w:b w:val="0"/>
                <w:bCs w:val="0"/>
              </w:rPr>
            </w:pPr>
          </w:p>
        </w:tc>
        <w:tc>
          <w:tcPr>
            <w:tcW w:w="2925" w:type="dxa"/>
            <w:gridSpan w:val="2"/>
          </w:tcPr>
          <w:p w14:paraId="14251E0A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Incomplete information</w:t>
            </w:r>
          </w:p>
        </w:tc>
        <w:tc>
          <w:tcPr>
            <w:tcW w:w="2065" w:type="dxa"/>
          </w:tcPr>
          <w:p w14:paraId="6EFE18BB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error message</w:t>
            </w:r>
          </w:p>
        </w:tc>
        <w:tc>
          <w:tcPr>
            <w:tcW w:w="2025" w:type="dxa"/>
          </w:tcPr>
          <w:p w14:paraId="2507B97E" w14:textId="4B01E561" w:rsidR="00AF4BB2" w:rsidRPr="00251C39" w:rsidRDefault="007F620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7</w:t>
            </w:r>
          </w:p>
        </w:tc>
      </w:tr>
      <w:tr w:rsidR="00AF4BB2" w14:paraId="71D23272" w14:textId="77777777" w:rsidTr="005963CF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 w:val="restart"/>
          </w:tcPr>
          <w:p w14:paraId="765AE800" w14:textId="77777777" w:rsidR="00AF4BB2" w:rsidRDefault="00AF4BB2" w:rsidP="005963CF">
            <w:r>
              <w:rPr>
                <w:b w:val="0"/>
                <w:bCs w:val="0"/>
              </w:rPr>
              <w:t>Receive login result from server</w:t>
            </w:r>
          </w:p>
        </w:tc>
        <w:tc>
          <w:tcPr>
            <w:tcW w:w="2065" w:type="dxa"/>
          </w:tcPr>
          <w:p w14:paraId="1883479B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login textboxes</w:t>
            </w:r>
          </w:p>
        </w:tc>
        <w:tc>
          <w:tcPr>
            <w:tcW w:w="2025" w:type="dxa"/>
            <w:vMerge w:val="restart"/>
          </w:tcPr>
          <w:p w14:paraId="7F5EC5AB" w14:textId="6F434B4E" w:rsidR="00AF4BB2" w:rsidRPr="00251C39" w:rsidRDefault="007F620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8</w:t>
            </w:r>
          </w:p>
        </w:tc>
      </w:tr>
      <w:tr w:rsidR="00AF4BB2" w14:paraId="12F2A14B" w14:textId="77777777" w:rsidTr="005963CF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27E62D09" w14:textId="77777777" w:rsidR="00AF4BB2" w:rsidRDefault="00AF4BB2" w:rsidP="005963CF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445A8238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username</w:t>
            </w:r>
          </w:p>
        </w:tc>
        <w:tc>
          <w:tcPr>
            <w:tcW w:w="2025" w:type="dxa"/>
            <w:vMerge/>
          </w:tcPr>
          <w:p w14:paraId="5F4270EA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0E5A6E19" w14:textId="77777777" w:rsidTr="005963CF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01227D63" w14:textId="77777777" w:rsidR="00AF4BB2" w:rsidRDefault="00AF4BB2" w:rsidP="005963CF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2330E8DA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movies list</w:t>
            </w:r>
          </w:p>
        </w:tc>
        <w:tc>
          <w:tcPr>
            <w:tcW w:w="2025" w:type="dxa"/>
            <w:vMerge/>
          </w:tcPr>
          <w:p w14:paraId="2661BB48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505E04BC" w14:textId="77777777" w:rsidTr="005963CF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3E3E6201" w14:textId="77777777" w:rsidR="00AF4BB2" w:rsidRDefault="00AF4BB2" w:rsidP="005963CF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7A4282EF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Unlock all fields</w:t>
            </w:r>
          </w:p>
        </w:tc>
        <w:tc>
          <w:tcPr>
            <w:tcW w:w="2025" w:type="dxa"/>
            <w:vMerge/>
          </w:tcPr>
          <w:p w14:paraId="64A606C1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2F6C178F" w14:textId="77777777" w:rsidTr="005963CF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 w:val="restart"/>
          </w:tcPr>
          <w:p w14:paraId="41E88C58" w14:textId="77777777" w:rsidR="00AF4BB2" w:rsidRDefault="00AF4BB2" w:rsidP="005963CF">
            <w:r>
              <w:rPr>
                <w:b w:val="0"/>
                <w:bCs w:val="0"/>
              </w:rPr>
              <w:t>Click on switch button</w:t>
            </w:r>
          </w:p>
        </w:tc>
        <w:tc>
          <w:tcPr>
            <w:tcW w:w="2065" w:type="dxa"/>
          </w:tcPr>
          <w:p w14:paraId="115CE2F7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all textboxes and lists</w:t>
            </w:r>
          </w:p>
        </w:tc>
        <w:tc>
          <w:tcPr>
            <w:tcW w:w="2025" w:type="dxa"/>
            <w:vMerge w:val="restart"/>
          </w:tcPr>
          <w:p w14:paraId="337BCCC9" w14:textId="41D1454E" w:rsidR="00AF4BB2" w:rsidRPr="00251C39" w:rsidRDefault="007F620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9</w:t>
            </w:r>
          </w:p>
        </w:tc>
      </w:tr>
      <w:tr w:rsidR="00AF4BB2" w14:paraId="6C142397" w14:textId="77777777" w:rsidTr="005963CF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60D088F0" w14:textId="77777777" w:rsidR="00AF4BB2" w:rsidRDefault="00AF4BB2" w:rsidP="005963CF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3B223DAC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 login</w:t>
            </w:r>
          </w:p>
        </w:tc>
        <w:tc>
          <w:tcPr>
            <w:tcW w:w="2025" w:type="dxa"/>
            <w:vMerge/>
          </w:tcPr>
          <w:p w14:paraId="2BA4CB33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BB2" w14:paraId="20B6A74A" w14:textId="77777777" w:rsidTr="005963CF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3"/>
            <w:vMerge/>
          </w:tcPr>
          <w:p w14:paraId="5BA63D4F" w14:textId="77777777" w:rsidR="00AF4BB2" w:rsidRDefault="00AF4BB2" w:rsidP="005963CF">
            <w:pPr>
              <w:rPr>
                <w:b w:val="0"/>
                <w:bCs w:val="0"/>
              </w:rPr>
            </w:pPr>
          </w:p>
        </w:tc>
        <w:tc>
          <w:tcPr>
            <w:tcW w:w="2065" w:type="dxa"/>
          </w:tcPr>
          <w:p w14:paraId="138AD771" w14:textId="77777777" w:rsidR="00AF4BB2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Lock all fields except login</w:t>
            </w:r>
          </w:p>
        </w:tc>
        <w:tc>
          <w:tcPr>
            <w:tcW w:w="2025" w:type="dxa"/>
            <w:vMerge/>
          </w:tcPr>
          <w:p w14:paraId="5077D86D" w14:textId="77777777" w:rsidR="00AF4BB2" w:rsidRPr="00251C39" w:rsidRDefault="00AF4BB2" w:rsidP="005963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4A17" w14:paraId="6272BA75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</w:tcPr>
          <w:p w14:paraId="3904D02B" w14:textId="1C32AEB9" w:rsidR="00C64A17" w:rsidRPr="00857A23" w:rsidRDefault="00857A23" w:rsidP="00C64A17">
            <w:pPr>
              <w:rPr>
                <w:b w:val="0"/>
              </w:rPr>
            </w:pPr>
            <w:r w:rsidRPr="00857A23">
              <w:rPr>
                <w:b w:val="0"/>
              </w:rPr>
              <w:t>Click on create button</w:t>
            </w:r>
          </w:p>
        </w:tc>
        <w:tc>
          <w:tcPr>
            <w:tcW w:w="1460" w:type="dxa"/>
            <w:vMerge w:val="restart"/>
          </w:tcPr>
          <w:p w14:paraId="08B2CE5A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create field is unlock</w:t>
            </w:r>
          </w:p>
        </w:tc>
        <w:tc>
          <w:tcPr>
            <w:tcW w:w="1465" w:type="dxa"/>
          </w:tcPr>
          <w:p w14:paraId="4EA3062C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information</w:t>
            </w:r>
          </w:p>
        </w:tc>
        <w:tc>
          <w:tcPr>
            <w:tcW w:w="2065" w:type="dxa"/>
          </w:tcPr>
          <w:p w14:paraId="5F3097A8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credentials to server</w:t>
            </w:r>
          </w:p>
        </w:tc>
        <w:tc>
          <w:tcPr>
            <w:tcW w:w="2025" w:type="dxa"/>
          </w:tcPr>
          <w:p w14:paraId="6636E16B" w14:textId="3C5C37C0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10</w:t>
            </w:r>
          </w:p>
        </w:tc>
      </w:tr>
      <w:tr w:rsidR="00C64A17" w14:paraId="1046782A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66680C9E" w14:textId="77777777" w:rsidR="00C64A17" w:rsidRDefault="00C64A17" w:rsidP="00C64A17">
            <w:pPr>
              <w:rPr>
                <w:b w:val="0"/>
                <w:bCs w:val="0"/>
              </w:rPr>
            </w:pPr>
          </w:p>
        </w:tc>
        <w:tc>
          <w:tcPr>
            <w:tcW w:w="1460" w:type="dxa"/>
            <w:vMerge/>
          </w:tcPr>
          <w:p w14:paraId="40B8FBBD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5" w:type="dxa"/>
          </w:tcPr>
          <w:p w14:paraId="139E628C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Incomplete information</w:t>
            </w:r>
          </w:p>
        </w:tc>
        <w:tc>
          <w:tcPr>
            <w:tcW w:w="2065" w:type="dxa"/>
          </w:tcPr>
          <w:p w14:paraId="3E374304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error message</w:t>
            </w:r>
          </w:p>
        </w:tc>
        <w:tc>
          <w:tcPr>
            <w:tcW w:w="2025" w:type="dxa"/>
          </w:tcPr>
          <w:p w14:paraId="6912C618" w14:textId="7C9731BA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11</w:t>
            </w:r>
          </w:p>
        </w:tc>
      </w:tr>
    </w:tbl>
    <w:p w14:paraId="0B6C95EB" w14:textId="77777777" w:rsidR="00ED7088" w:rsidRDefault="00ED7088">
      <w:r>
        <w:rPr>
          <w:b/>
          <w:bCs/>
        </w:rPr>
        <w:br w:type="page"/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1615"/>
        <w:gridCol w:w="2925"/>
        <w:gridCol w:w="2065"/>
        <w:gridCol w:w="2025"/>
      </w:tblGrid>
      <w:tr w:rsidR="00C64A17" w14:paraId="23EBADAE" w14:textId="77777777" w:rsidTr="00596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</w:tcPr>
          <w:p w14:paraId="7A7C96E1" w14:textId="77777777" w:rsidR="00C64A17" w:rsidRPr="00ED7088" w:rsidRDefault="00C64A17" w:rsidP="00C64A17">
            <w:pPr>
              <w:rPr>
                <w:b w:val="0"/>
              </w:rPr>
            </w:pPr>
            <w:r w:rsidRPr="00ED7088">
              <w:rPr>
                <w:b w:val="0"/>
                <w:bCs w:val="0"/>
              </w:rPr>
              <w:lastRenderedPageBreak/>
              <w:t>Receive create results from server</w:t>
            </w:r>
          </w:p>
        </w:tc>
        <w:tc>
          <w:tcPr>
            <w:tcW w:w="2065" w:type="dxa"/>
          </w:tcPr>
          <w:p w14:paraId="18B53BB6" w14:textId="77777777" w:rsidR="00C64A17" w:rsidRPr="00ED7088" w:rsidRDefault="00C64A17" w:rsidP="00C64A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D7088">
              <w:rPr>
                <w:b w:val="0"/>
              </w:rPr>
              <w:t>Clear textboxes</w:t>
            </w:r>
          </w:p>
        </w:tc>
        <w:tc>
          <w:tcPr>
            <w:tcW w:w="2025" w:type="dxa"/>
          </w:tcPr>
          <w:p w14:paraId="7BC08643" w14:textId="719B13A4" w:rsidR="00C64A17" w:rsidRPr="00ED7088" w:rsidRDefault="00857A23" w:rsidP="00C64A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Ref 12</w:t>
            </w:r>
          </w:p>
        </w:tc>
      </w:tr>
      <w:tr w:rsidR="00C64A17" w14:paraId="6F648914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</w:tcPr>
          <w:p w14:paraId="2372B112" w14:textId="77777777" w:rsidR="00C64A17" w:rsidRPr="00451D63" w:rsidRDefault="00C64A17" w:rsidP="00C64A17">
            <w:pPr>
              <w:rPr>
                <w:b w:val="0"/>
              </w:rPr>
            </w:pPr>
            <w:r>
              <w:rPr>
                <w:b w:val="0"/>
                <w:bCs w:val="0"/>
              </w:rPr>
              <w:t>Click on clear button</w:t>
            </w:r>
          </w:p>
        </w:tc>
        <w:tc>
          <w:tcPr>
            <w:tcW w:w="2065" w:type="dxa"/>
          </w:tcPr>
          <w:p w14:paraId="01FFD69C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fields regarding login and create is cleared</w:t>
            </w:r>
          </w:p>
        </w:tc>
        <w:tc>
          <w:tcPr>
            <w:tcW w:w="2025" w:type="dxa"/>
          </w:tcPr>
          <w:p w14:paraId="4ED8D4B2" w14:textId="5B4BB5EF" w:rsidR="00C64A17" w:rsidRPr="00251C39" w:rsidRDefault="007F6202" w:rsidP="007F6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</w:t>
            </w:r>
            <w:r w:rsidR="00857A23">
              <w:t>3</w:t>
            </w:r>
          </w:p>
        </w:tc>
      </w:tr>
      <w:tr w:rsidR="00C64A17" w14:paraId="3FFF43C9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</w:tcPr>
          <w:p w14:paraId="7EEBC1FE" w14:textId="77777777" w:rsidR="00C64A17" w:rsidRDefault="00C64A17" w:rsidP="00C64A1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Click on search button</w:t>
            </w:r>
          </w:p>
        </w:tc>
        <w:tc>
          <w:tcPr>
            <w:tcW w:w="2925" w:type="dxa"/>
            <w:vMerge w:val="restart"/>
          </w:tcPr>
          <w:p w14:paraId="357E25AF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information</w:t>
            </w:r>
          </w:p>
        </w:tc>
        <w:tc>
          <w:tcPr>
            <w:tcW w:w="2065" w:type="dxa"/>
          </w:tcPr>
          <w:p w14:paraId="43788084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according to type (id, title) chosen</w:t>
            </w:r>
          </w:p>
        </w:tc>
        <w:tc>
          <w:tcPr>
            <w:tcW w:w="2025" w:type="dxa"/>
            <w:vMerge w:val="restart"/>
          </w:tcPr>
          <w:p w14:paraId="00E72EE9" w14:textId="42C5DD1D" w:rsidR="00C64A17" w:rsidRPr="00251C39" w:rsidRDefault="007F6202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</w:t>
            </w:r>
            <w:r w:rsidR="00857A23">
              <w:t>4</w:t>
            </w:r>
          </w:p>
        </w:tc>
      </w:tr>
      <w:tr w:rsidR="00C64A17" w14:paraId="7C1C8F1F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3ED85721" w14:textId="77777777" w:rsidR="00C64A17" w:rsidRDefault="00C64A17" w:rsidP="00C64A17">
            <w:pPr>
              <w:rPr>
                <w:b w:val="0"/>
                <w:bCs w:val="0"/>
              </w:rPr>
            </w:pPr>
          </w:p>
        </w:tc>
        <w:tc>
          <w:tcPr>
            <w:tcW w:w="2925" w:type="dxa"/>
            <w:vMerge/>
          </w:tcPr>
          <w:p w14:paraId="0C935B84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5" w:type="dxa"/>
          </w:tcPr>
          <w:p w14:paraId="0C2A9838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result in list</w:t>
            </w:r>
          </w:p>
        </w:tc>
        <w:tc>
          <w:tcPr>
            <w:tcW w:w="2025" w:type="dxa"/>
            <w:vMerge/>
          </w:tcPr>
          <w:p w14:paraId="591E57D6" w14:textId="322FFB86" w:rsidR="00C64A17" w:rsidRPr="00251C39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4A17" w14:paraId="30B02E52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6EAB850E" w14:textId="77777777" w:rsidR="00C64A17" w:rsidRDefault="00C64A17" w:rsidP="00C64A17">
            <w:pPr>
              <w:rPr>
                <w:b w:val="0"/>
                <w:bCs w:val="0"/>
              </w:rPr>
            </w:pPr>
          </w:p>
        </w:tc>
        <w:tc>
          <w:tcPr>
            <w:tcW w:w="2925" w:type="dxa"/>
          </w:tcPr>
          <w:p w14:paraId="451C6066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Incomplete information</w:t>
            </w:r>
          </w:p>
        </w:tc>
        <w:tc>
          <w:tcPr>
            <w:tcW w:w="2065" w:type="dxa"/>
          </w:tcPr>
          <w:p w14:paraId="6CAAFBB3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error message</w:t>
            </w:r>
          </w:p>
        </w:tc>
        <w:tc>
          <w:tcPr>
            <w:tcW w:w="2025" w:type="dxa"/>
          </w:tcPr>
          <w:p w14:paraId="7686E947" w14:textId="050F2F5F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15</w:t>
            </w:r>
          </w:p>
        </w:tc>
      </w:tr>
      <w:tr w:rsidR="00C64A17" w14:paraId="77756DAF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</w:tcPr>
          <w:p w14:paraId="71EDDE6C" w14:textId="77777777" w:rsidR="00C64A17" w:rsidRDefault="00C64A17" w:rsidP="00C64A1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Click on add button</w:t>
            </w:r>
          </w:p>
        </w:tc>
        <w:tc>
          <w:tcPr>
            <w:tcW w:w="2925" w:type="dxa"/>
            <w:vMerge w:val="restart"/>
          </w:tcPr>
          <w:p w14:paraId="4D7ABEE2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information</w:t>
            </w:r>
          </w:p>
        </w:tc>
        <w:tc>
          <w:tcPr>
            <w:tcW w:w="2065" w:type="dxa"/>
          </w:tcPr>
          <w:p w14:paraId="78F9C26F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movie to csv file</w:t>
            </w:r>
          </w:p>
        </w:tc>
        <w:tc>
          <w:tcPr>
            <w:tcW w:w="2025" w:type="dxa"/>
            <w:vMerge w:val="restart"/>
          </w:tcPr>
          <w:p w14:paraId="20A51077" w14:textId="3AE89618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16</w:t>
            </w:r>
          </w:p>
        </w:tc>
      </w:tr>
      <w:tr w:rsidR="00C64A17" w14:paraId="06E238AD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6EFDC536" w14:textId="77777777" w:rsidR="00C64A17" w:rsidRDefault="00C64A17" w:rsidP="00C64A17">
            <w:pPr>
              <w:rPr>
                <w:b w:val="0"/>
                <w:bCs w:val="0"/>
              </w:rPr>
            </w:pPr>
          </w:p>
        </w:tc>
        <w:tc>
          <w:tcPr>
            <w:tcW w:w="2925" w:type="dxa"/>
            <w:vMerge/>
          </w:tcPr>
          <w:p w14:paraId="1883A586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5" w:type="dxa"/>
          </w:tcPr>
          <w:p w14:paraId="0D71D7BB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add text fields</w:t>
            </w:r>
          </w:p>
        </w:tc>
        <w:tc>
          <w:tcPr>
            <w:tcW w:w="2025" w:type="dxa"/>
            <w:vMerge/>
          </w:tcPr>
          <w:p w14:paraId="636DD070" w14:textId="1C9FF030" w:rsidR="00C64A17" w:rsidRPr="00251C39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4A17" w14:paraId="29634E51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2FA4EC1D" w14:textId="77777777" w:rsidR="00C64A17" w:rsidRDefault="00C64A17" w:rsidP="00C64A17">
            <w:pPr>
              <w:rPr>
                <w:b w:val="0"/>
                <w:bCs w:val="0"/>
              </w:rPr>
            </w:pPr>
          </w:p>
        </w:tc>
        <w:tc>
          <w:tcPr>
            <w:tcW w:w="2925" w:type="dxa"/>
          </w:tcPr>
          <w:p w14:paraId="6502CEE7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Incomplete information</w:t>
            </w:r>
          </w:p>
        </w:tc>
        <w:tc>
          <w:tcPr>
            <w:tcW w:w="2065" w:type="dxa"/>
          </w:tcPr>
          <w:p w14:paraId="37C860DD" w14:textId="77777777" w:rsidR="00C64A17" w:rsidRPr="007D681A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error message</w:t>
            </w:r>
          </w:p>
        </w:tc>
        <w:tc>
          <w:tcPr>
            <w:tcW w:w="2025" w:type="dxa"/>
          </w:tcPr>
          <w:p w14:paraId="1D38DC2C" w14:textId="6BCC30FF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17</w:t>
            </w:r>
          </w:p>
        </w:tc>
      </w:tr>
      <w:tr w:rsidR="00C64A17" w14:paraId="7505A793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</w:tcPr>
          <w:p w14:paraId="61C03418" w14:textId="77777777" w:rsidR="00C64A17" w:rsidRDefault="00C64A17" w:rsidP="00C64A17">
            <w:r>
              <w:rPr>
                <w:b w:val="0"/>
                <w:bCs w:val="0"/>
              </w:rPr>
              <w:t>Sort according to ID button clicked</w:t>
            </w:r>
          </w:p>
        </w:tc>
        <w:tc>
          <w:tcPr>
            <w:tcW w:w="2065" w:type="dxa"/>
          </w:tcPr>
          <w:p w14:paraId="259B5F2D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is sorted according to ID</w:t>
            </w:r>
          </w:p>
        </w:tc>
        <w:tc>
          <w:tcPr>
            <w:tcW w:w="2025" w:type="dxa"/>
          </w:tcPr>
          <w:p w14:paraId="549F0EBF" w14:textId="2D441597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18</w:t>
            </w:r>
          </w:p>
        </w:tc>
      </w:tr>
      <w:tr w:rsidR="00C64A17" w14:paraId="333947BC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</w:tcPr>
          <w:p w14:paraId="74FAABB5" w14:textId="77777777" w:rsidR="00C64A17" w:rsidRDefault="00C64A17" w:rsidP="00C64A17">
            <w:r>
              <w:rPr>
                <w:b w:val="0"/>
                <w:bCs w:val="0"/>
              </w:rPr>
              <w:t>Sort according to title button clicked</w:t>
            </w:r>
          </w:p>
        </w:tc>
        <w:tc>
          <w:tcPr>
            <w:tcW w:w="2065" w:type="dxa"/>
          </w:tcPr>
          <w:p w14:paraId="4F9A41F4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is sorted according to title</w:t>
            </w:r>
          </w:p>
        </w:tc>
        <w:tc>
          <w:tcPr>
            <w:tcW w:w="2025" w:type="dxa"/>
          </w:tcPr>
          <w:p w14:paraId="6BE10993" w14:textId="6F06A96C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19</w:t>
            </w:r>
          </w:p>
        </w:tc>
      </w:tr>
      <w:tr w:rsidR="00C64A17" w14:paraId="409027A9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</w:tcPr>
          <w:p w14:paraId="3781D08A" w14:textId="77777777" w:rsidR="00C64A17" w:rsidRPr="00C46663" w:rsidRDefault="00C64A17" w:rsidP="00C64A17">
            <w:pPr>
              <w:rPr>
                <w:b w:val="0"/>
              </w:rPr>
            </w:pPr>
            <w:r>
              <w:rPr>
                <w:b w:val="0"/>
                <w:bCs w:val="0"/>
              </w:rPr>
              <w:t>Click on clear search button</w:t>
            </w:r>
          </w:p>
        </w:tc>
        <w:tc>
          <w:tcPr>
            <w:tcW w:w="2065" w:type="dxa"/>
          </w:tcPr>
          <w:p w14:paraId="0A29FE6D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fields regarding search is cleared</w:t>
            </w:r>
          </w:p>
        </w:tc>
        <w:tc>
          <w:tcPr>
            <w:tcW w:w="2025" w:type="dxa"/>
          </w:tcPr>
          <w:p w14:paraId="0812493C" w14:textId="78A7D114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20</w:t>
            </w:r>
          </w:p>
        </w:tc>
      </w:tr>
      <w:tr w:rsidR="00C64A17" w14:paraId="6AF578D5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  <w:vMerge w:val="restart"/>
          </w:tcPr>
          <w:p w14:paraId="5BB82F27" w14:textId="77777777" w:rsidR="00C64A17" w:rsidRPr="00C46663" w:rsidRDefault="00C64A17" w:rsidP="00C64A17">
            <w:pPr>
              <w:rPr>
                <w:b w:val="0"/>
              </w:rPr>
            </w:pPr>
            <w:r>
              <w:rPr>
                <w:b w:val="0"/>
              </w:rPr>
              <w:t>Click on an item in movies list</w:t>
            </w:r>
          </w:p>
        </w:tc>
        <w:tc>
          <w:tcPr>
            <w:tcW w:w="2065" w:type="dxa"/>
          </w:tcPr>
          <w:p w14:paraId="43F5E394" w14:textId="77777777" w:rsidR="00C64A17" w:rsidRPr="00251C39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1C39">
              <w:t>Display the details of the selected movie in details textboxes</w:t>
            </w:r>
          </w:p>
        </w:tc>
        <w:tc>
          <w:tcPr>
            <w:tcW w:w="2025" w:type="dxa"/>
            <w:vMerge w:val="restart"/>
          </w:tcPr>
          <w:p w14:paraId="4B287AA2" w14:textId="2ACC2CA6" w:rsidR="00C64A17" w:rsidRP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C64A17">
              <w:t xml:space="preserve">Ref </w:t>
            </w:r>
            <w:r w:rsidR="00857A23">
              <w:t>21</w:t>
            </w:r>
          </w:p>
        </w:tc>
      </w:tr>
      <w:tr w:rsidR="00C64A17" w14:paraId="1A012476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  <w:vMerge/>
          </w:tcPr>
          <w:p w14:paraId="6629775E" w14:textId="77777777" w:rsidR="00C64A17" w:rsidRDefault="00C64A17" w:rsidP="00C64A17">
            <w:pPr>
              <w:rPr>
                <w:b w:val="0"/>
              </w:rPr>
            </w:pPr>
          </w:p>
        </w:tc>
        <w:tc>
          <w:tcPr>
            <w:tcW w:w="2065" w:type="dxa"/>
          </w:tcPr>
          <w:p w14:paraId="5FD531E1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selected in search list</w:t>
            </w:r>
          </w:p>
        </w:tc>
        <w:tc>
          <w:tcPr>
            <w:tcW w:w="2025" w:type="dxa"/>
            <w:vMerge/>
          </w:tcPr>
          <w:p w14:paraId="10E771B0" w14:textId="1A55B44B" w:rsidR="00C64A17" w:rsidRPr="00251C39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2F1BAD9" w14:textId="77777777" w:rsidR="00DC3343" w:rsidRDefault="00DC3343">
      <w:r>
        <w:rPr>
          <w:b/>
          <w:bCs/>
        </w:rPr>
        <w:br w:type="page"/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065"/>
        <w:gridCol w:w="2025"/>
      </w:tblGrid>
      <w:tr w:rsidR="00C64A17" w14:paraId="6777D929" w14:textId="77777777" w:rsidTr="00596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  <w:vMerge w:val="restart"/>
          </w:tcPr>
          <w:p w14:paraId="38E08D32" w14:textId="77777777" w:rsidR="00C64A17" w:rsidRPr="00DC3343" w:rsidRDefault="00C64A17" w:rsidP="00C64A17">
            <w:pPr>
              <w:rPr>
                <w:b w:val="0"/>
              </w:rPr>
            </w:pPr>
            <w:r w:rsidRPr="00DC3343">
              <w:rPr>
                <w:b w:val="0"/>
              </w:rPr>
              <w:lastRenderedPageBreak/>
              <w:t>Click on an item in search list</w:t>
            </w:r>
          </w:p>
        </w:tc>
        <w:tc>
          <w:tcPr>
            <w:tcW w:w="2065" w:type="dxa"/>
          </w:tcPr>
          <w:p w14:paraId="19959833" w14:textId="77777777" w:rsidR="00C64A17" w:rsidRPr="00DC3343" w:rsidRDefault="00C64A17" w:rsidP="00C64A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C3343">
              <w:rPr>
                <w:b w:val="0"/>
              </w:rPr>
              <w:t>Display the details of the selected movie in details textboxes</w:t>
            </w:r>
          </w:p>
        </w:tc>
        <w:tc>
          <w:tcPr>
            <w:tcW w:w="2025" w:type="dxa"/>
            <w:vMerge w:val="restart"/>
          </w:tcPr>
          <w:p w14:paraId="1AFC989F" w14:textId="54DE3B67" w:rsidR="00C64A17" w:rsidRPr="00DC3343" w:rsidRDefault="00857A23" w:rsidP="00C64A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Ref 22</w:t>
            </w:r>
          </w:p>
        </w:tc>
      </w:tr>
      <w:tr w:rsidR="00C64A17" w14:paraId="7A8EF00A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  <w:vMerge/>
          </w:tcPr>
          <w:p w14:paraId="7BD2EC15" w14:textId="77777777" w:rsidR="00C64A17" w:rsidRPr="00C46663" w:rsidRDefault="00C64A17" w:rsidP="00C64A17">
            <w:pPr>
              <w:rPr>
                <w:b w:val="0"/>
              </w:rPr>
            </w:pPr>
          </w:p>
        </w:tc>
        <w:tc>
          <w:tcPr>
            <w:tcW w:w="2065" w:type="dxa"/>
          </w:tcPr>
          <w:p w14:paraId="65B7DAF0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selected in movies list</w:t>
            </w:r>
          </w:p>
        </w:tc>
        <w:tc>
          <w:tcPr>
            <w:tcW w:w="2025" w:type="dxa"/>
            <w:vMerge/>
          </w:tcPr>
          <w:p w14:paraId="59570606" w14:textId="3F10B5BC" w:rsidR="00C64A17" w:rsidRPr="00251C39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4A17" w14:paraId="7CF55A4F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vMerge w:val="restart"/>
          </w:tcPr>
          <w:p w14:paraId="589BA3FF" w14:textId="77777777" w:rsidR="00C64A17" w:rsidRPr="00C46663" w:rsidRDefault="00C64A17" w:rsidP="00C64A17">
            <w:pPr>
              <w:rPr>
                <w:bCs w:val="0"/>
              </w:rPr>
            </w:pPr>
            <w:r>
              <w:rPr>
                <w:b w:val="0"/>
              </w:rPr>
              <w:t>Click on next button</w:t>
            </w:r>
          </w:p>
        </w:tc>
        <w:tc>
          <w:tcPr>
            <w:tcW w:w="2270" w:type="dxa"/>
          </w:tcPr>
          <w:p w14:paraId="65EF4AEC" w14:textId="77777777" w:rsidR="00C64A17" w:rsidRPr="00F07D0C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movie currently selected / last movie is selected</w:t>
            </w:r>
          </w:p>
        </w:tc>
        <w:tc>
          <w:tcPr>
            <w:tcW w:w="2065" w:type="dxa"/>
          </w:tcPr>
          <w:p w14:paraId="281A1F0C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details of the first movie</w:t>
            </w:r>
          </w:p>
        </w:tc>
        <w:tc>
          <w:tcPr>
            <w:tcW w:w="2025" w:type="dxa"/>
          </w:tcPr>
          <w:p w14:paraId="0D25C4A3" w14:textId="0413E84A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23</w:t>
            </w:r>
          </w:p>
        </w:tc>
      </w:tr>
      <w:tr w:rsidR="00C64A17" w14:paraId="5F83ACF2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vMerge/>
          </w:tcPr>
          <w:p w14:paraId="6B967245" w14:textId="77777777" w:rsidR="00C64A17" w:rsidRDefault="00C64A17" w:rsidP="00C64A17">
            <w:pPr>
              <w:rPr>
                <w:b w:val="0"/>
              </w:rPr>
            </w:pPr>
          </w:p>
        </w:tc>
        <w:tc>
          <w:tcPr>
            <w:tcW w:w="2270" w:type="dxa"/>
          </w:tcPr>
          <w:p w14:paraId="05AABEBA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movie selected</w:t>
            </w:r>
          </w:p>
        </w:tc>
        <w:tc>
          <w:tcPr>
            <w:tcW w:w="2065" w:type="dxa"/>
          </w:tcPr>
          <w:p w14:paraId="02638A37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details of the next movie in the list</w:t>
            </w:r>
          </w:p>
        </w:tc>
        <w:tc>
          <w:tcPr>
            <w:tcW w:w="2025" w:type="dxa"/>
          </w:tcPr>
          <w:p w14:paraId="3FBA0CA3" w14:textId="65850979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24</w:t>
            </w:r>
          </w:p>
        </w:tc>
      </w:tr>
      <w:tr w:rsidR="00C64A17" w14:paraId="1F18F6E6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vMerge w:val="restart"/>
          </w:tcPr>
          <w:p w14:paraId="598EA7B0" w14:textId="77777777" w:rsidR="00C64A17" w:rsidRDefault="00C64A17" w:rsidP="00C64A17">
            <w:pPr>
              <w:rPr>
                <w:b w:val="0"/>
              </w:rPr>
            </w:pPr>
            <w:r>
              <w:rPr>
                <w:b w:val="0"/>
              </w:rPr>
              <w:t>Click on previous button</w:t>
            </w:r>
          </w:p>
        </w:tc>
        <w:tc>
          <w:tcPr>
            <w:tcW w:w="2270" w:type="dxa"/>
          </w:tcPr>
          <w:p w14:paraId="50C3FABB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movie currently selected / first movie is selected</w:t>
            </w:r>
          </w:p>
        </w:tc>
        <w:tc>
          <w:tcPr>
            <w:tcW w:w="2065" w:type="dxa"/>
          </w:tcPr>
          <w:p w14:paraId="0976B213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details of the last movie</w:t>
            </w:r>
          </w:p>
        </w:tc>
        <w:tc>
          <w:tcPr>
            <w:tcW w:w="2025" w:type="dxa"/>
          </w:tcPr>
          <w:p w14:paraId="299A4A16" w14:textId="5D16E3CC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25</w:t>
            </w:r>
          </w:p>
        </w:tc>
      </w:tr>
      <w:tr w:rsidR="00C64A17" w14:paraId="06C79058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vMerge/>
          </w:tcPr>
          <w:p w14:paraId="1BC4A548" w14:textId="77777777" w:rsidR="00C64A17" w:rsidRDefault="00C64A17" w:rsidP="00C64A17">
            <w:pPr>
              <w:rPr>
                <w:b w:val="0"/>
              </w:rPr>
            </w:pPr>
          </w:p>
        </w:tc>
        <w:tc>
          <w:tcPr>
            <w:tcW w:w="2270" w:type="dxa"/>
          </w:tcPr>
          <w:p w14:paraId="620578D2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movie selected</w:t>
            </w:r>
          </w:p>
        </w:tc>
        <w:tc>
          <w:tcPr>
            <w:tcW w:w="2065" w:type="dxa"/>
          </w:tcPr>
          <w:p w14:paraId="06F8FCF0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details of the previous movie in the list</w:t>
            </w:r>
          </w:p>
        </w:tc>
        <w:tc>
          <w:tcPr>
            <w:tcW w:w="2025" w:type="dxa"/>
          </w:tcPr>
          <w:p w14:paraId="190C4534" w14:textId="6C174D5F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26</w:t>
            </w:r>
          </w:p>
        </w:tc>
      </w:tr>
      <w:tr w:rsidR="00C64A17" w14:paraId="34DA1C3D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  <w:vMerge w:val="restart"/>
          </w:tcPr>
          <w:p w14:paraId="30F93924" w14:textId="77777777" w:rsidR="00C64A17" w:rsidRDefault="00C64A17" w:rsidP="00C64A17">
            <w:r>
              <w:rPr>
                <w:b w:val="0"/>
              </w:rPr>
              <w:t>Click on reset button</w:t>
            </w:r>
          </w:p>
        </w:tc>
        <w:tc>
          <w:tcPr>
            <w:tcW w:w="2065" w:type="dxa"/>
          </w:tcPr>
          <w:p w14:paraId="6411E441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details field</w:t>
            </w:r>
          </w:p>
        </w:tc>
        <w:tc>
          <w:tcPr>
            <w:tcW w:w="2025" w:type="dxa"/>
            <w:vMerge w:val="restart"/>
          </w:tcPr>
          <w:p w14:paraId="1D6E8B13" w14:textId="22A29AE4" w:rsidR="00C64A17" w:rsidRPr="00251C39" w:rsidRDefault="00857A23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 27</w:t>
            </w:r>
          </w:p>
        </w:tc>
      </w:tr>
      <w:tr w:rsidR="00C64A17" w14:paraId="08E8E9EB" w14:textId="77777777" w:rsidTr="00596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0" w:type="dxa"/>
            <w:gridSpan w:val="2"/>
            <w:vMerge/>
          </w:tcPr>
          <w:p w14:paraId="2E7A1CD0" w14:textId="77777777" w:rsidR="00C64A17" w:rsidRDefault="00C64A17" w:rsidP="00C64A17"/>
        </w:tc>
        <w:tc>
          <w:tcPr>
            <w:tcW w:w="2065" w:type="dxa"/>
          </w:tcPr>
          <w:p w14:paraId="1DB02A70" w14:textId="77777777" w:rsidR="00C64A17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selected index in movies list and search list</w:t>
            </w:r>
          </w:p>
        </w:tc>
        <w:tc>
          <w:tcPr>
            <w:tcW w:w="2025" w:type="dxa"/>
            <w:vMerge/>
          </w:tcPr>
          <w:p w14:paraId="0A58BA1F" w14:textId="4ECD049F" w:rsidR="00C64A17" w:rsidRPr="00251C39" w:rsidRDefault="00C64A17" w:rsidP="00C64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C146151" w14:textId="56593A6D" w:rsidR="00020218" w:rsidRDefault="00020218">
      <w:r>
        <w:br w:type="page"/>
      </w:r>
    </w:p>
    <w:p w14:paraId="5BC73C4F" w14:textId="4710E78B" w:rsidR="00020218" w:rsidRDefault="00857A23" w:rsidP="00020218">
      <w:r>
        <w:lastRenderedPageBreak/>
        <w:t>Ref 1</w:t>
      </w:r>
    </w:p>
    <w:p w14:paraId="05618E13" w14:textId="2D6099CC" w:rsidR="00020218" w:rsidRDefault="007A09EE" w:rsidP="00020218">
      <w:r>
        <w:rPr>
          <w:noProof/>
          <w:lang w:val="en-AU" w:eastAsia="zh-CN"/>
        </w:rPr>
        <w:drawing>
          <wp:inline distT="0" distB="0" distL="0" distR="0" wp14:anchorId="6DF8E021" wp14:editId="6DAA5B39">
            <wp:extent cx="2743200" cy="125486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68238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5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2D8C" w14:textId="77777777" w:rsidR="00020218" w:rsidRDefault="00020218" w:rsidP="00020218"/>
    <w:p w14:paraId="71A401A3" w14:textId="77777777" w:rsidR="00020218" w:rsidRDefault="00020218" w:rsidP="00020218">
      <w:r>
        <w:t>Ref 2</w:t>
      </w:r>
    </w:p>
    <w:p w14:paraId="7E6581CF" w14:textId="4FE46F9F" w:rsidR="00454C61" w:rsidRDefault="0048658B" w:rsidP="00020218">
      <w:r>
        <w:rPr>
          <w:noProof/>
          <w:lang w:val="en-AU" w:eastAsia="zh-CN"/>
        </w:rPr>
        <w:drawing>
          <wp:inline distT="0" distB="0" distL="0" distR="0" wp14:anchorId="6F4C0CCA" wp14:editId="5014696E">
            <wp:extent cx="2798489" cy="12801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68154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8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 w:eastAsia="zh-CN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16742B9A" wp14:editId="4A23864F">
            <wp:extent cx="2601833" cy="12801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683F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83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DDC" w14:textId="77777777" w:rsidR="00020218" w:rsidRDefault="00020218" w:rsidP="00020218"/>
    <w:p w14:paraId="4D5C809C" w14:textId="2F8D889F" w:rsidR="00020218" w:rsidRDefault="00020218" w:rsidP="00020218">
      <w:r>
        <w:t>Ref 3</w:t>
      </w:r>
    </w:p>
    <w:p w14:paraId="70BEC9A5" w14:textId="567405B9" w:rsidR="00020218" w:rsidRDefault="004362E7" w:rsidP="00020218">
      <w:r>
        <w:rPr>
          <w:noProof/>
          <w:lang w:val="en-AU" w:eastAsia="zh-CN"/>
        </w:rPr>
        <w:drawing>
          <wp:inline distT="0" distB="0" distL="0" distR="0" wp14:anchorId="5F52A76D" wp14:editId="68F0DA1D">
            <wp:extent cx="3194305" cy="1088136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6869C6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20" b="80808"/>
                    <a:stretch/>
                  </pic:blipFill>
                  <pic:spPr bwMode="auto">
                    <a:xfrm>
                      <a:off x="0" y="0"/>
                      <a:ext cx="3194305" cy="108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AU" w:eastAsia="zh-CN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1287EA16" wp14:editId="753BB2DA">
            <wp:extent cx="2211561" cy="10881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6851E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561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AB23" w14:textId="369FE48C" w:rsidR="00735A7F" w:rsidRDefault="00735A7F"/>
    <w:p w14:paraId="659442A4" w14:textId="77777777" w:rsidR="00020218" w:rsidRDefault="00020218" w:rsidP="00020218">
      <w:r>
        <w:t>Ref 4</w:t>
      </w:r>
    </w:p>
    <w:p w14:paraId="5A89615A" w14:textId="0246CD01" w:rsidR="00832115" w:rsidRDefault="002B0ECA">
      <w:r>
        <w:rPr>
          <w:noProof/>
          <w:lang w:val="en-AU" w:eastAsia="zh-CN"/>
        </w:rPr>
        <w:drawing>
          <wp:inline distT="0" distB="0" distL="0" distR="0" wp14:anchorId="27A3933C" wp14:editId="71FD2606">
            <wp:extent cx="2743200" cy="134971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68AE0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115">
        <w:br w:type="page"/>
      </w:r>
    </w:p>
    <w:p w14:paraId="77A19F61" w14:textId="77777777" w:rsidR="00020218" w:rsidRDefault="00020218" w:rsidP="00020218">
      <w:r>
        <w:lastRenderedPageBreak/>
        <w:t>Ref 5</w:t>
      </w:r>
    </w:p>
    <w:p w14:paraId="0E6C4E3E" w14:textId="20B23E56" w:rsidR="00020218" w:rsidRDefault="007A09EE" w:rsidP="00020218">
      <w:r>
        <w:rPr>
          <w:noProof/>
          <w:lang w:val="en-AU" w:eastAsia="zh-CN"/>
        </w:rPr>
        <w:drawing>
          <wp:inline distT="0" distB="0" distL="0" distR="0" wp14:anchorId="710E3AD6" wp14:editId="7FB7144D">
            <wp:extent cx="5486400" cy="89313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86D44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34"/>
                    <a:stretch/>
                  </pic:blipFill>
                  <pic:spPr bwMode="auto">
                    <a:xfrm>
                      <a:off x="0" y="0"/>
                      <a:ext cx="5486400" cy="8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259B1" w14:textId="0A04F3D7" w:rsidR="00735A7F" w:rsidRDefault="00735A7F"/>
    <w:p w14:paraId="3137CBD8" w14:textId="77777777" w:rsidR="00020218" w:rsidRDefault="00020218" w:rsidP="00020218">
      <w:r>
        <w:t>Ref 6</w:t>
      </w:r>
    </w:p>
    <w:p w14:paraId="4493F0B7" w14:textId="3E8230D8" w:rsidR="00020218" w:rsidRDefault="00C414F6" w:rsidP="00020218">
      <w:r>
        <w:rPr>
          <w:noProof/>
          <w:lang w:val="en-AU" w:eastAsia="zh-CN"/>
        </w:rPr>
        <w:drawing>
          <wp:inline distT="0" distB="0" distL="0" distR="0" wp14:anchorId="025A0C95" wp14:editId="3A1E30E2">
            <wp:extent cx="2743200" cy="92659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81277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14" b="81053"/>
                    <a:stretch/>
                  </pic:blipFill>
                  <pic:spPr bwMode="auto">
                    <a:xfrm>
                      <a:off x="0" y="0"/>
                      <a:ext cx="2743200" cy="92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66EC0" w14:textId="77777777" w:rsidR="00020218" w:rsidRDefault="00020218" w:rsidP="00020218"/>
    <w:p w14:paraId="1253A687" w14:textId="77777777" w:rsidR="00020218" w:rsidRDefault="00020218" w:rsidP="00020218">
      <w:r>
        <w:t>Ref 7</w:t>
      </w:r>
    </w:p>
    <w:p w14:paraId="2E283660" w14:textId="036BFF1D" w:rsidR="00020218" w:rsidRDefault="00841769" w:rsidP="00020218">
      <w:r>
        <w:rPr>
          <w:noProof/>
          <w:lang w:val="en-AU" w:eastAsia="zh-CN"/>
        </w:rPr>
        <w:drawing>
          <wp:inline distT="0" distB="0" distL="0" distR="0" wp14:anchorId="30B1F658" wp14:editId="364455AD">
            <wp:extent cx="3167648" cy="1069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68345E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2" b="80806"/>
                    <a:stretch/>
                  </pic:blipFill>
                  <pic:spPr bwMode="auto">
                    <a:xfrm>
                      <a:off x="0" y="0"/>
                      <a:ext cx="3167648" cy="106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AU" w:eastAsia="zh-CN"/>
        </w:rPr>
        <w:drawing>
          <wp:inline distT="0" distB="0" distL="0" distR="0" wp14:anchorId="378A68D5" wp14:editId="53E4966F">
            <wp:extent cx="2174395" cy="1069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87B2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395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D698" w14:textId="71334EB7" w:rsidR="00832115" w:rsidRDefault="00832115">
      <w:r>
        <w:br w:type="page"/>
      </w:r>
    </w:p>
    <w:p w14:paraId="35C75744" w14:textId="3EC9960A" w:rsidR="00020218" w:rsidRDefault="00020218" w:rsidP="00020218">
      <w:r>
        <w:lastRenderedPageBreak/>
        <w:t>Ref 8</w:t>
      </w:r>
    </w:p>
    <w:p w14:paraId="708E5CD0" w14:textId="3C5C5F57" w:rsidR="0092006B" w:rsidRDefault="008413D9">
      <w:r>
        <w:rPr>
          <w:noProof/>
          <w:lang w:val="en-AU" w:eastAsia="zh-CN"/>
        </w:rPr>
        <w:drawing>
          <wp:inline distT="0" distB="0" distL="0" distR="0" wp14:anchorId="3EC25A15" wp14:editId="05D6FFE3">
            <wp:extent cx="5486400" cy="43218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6879C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9FAF" w14:textId="6B91A9B2" w:rsidR="00832115" w:rsidRDefault="00832115">
      <w:r>
        <w:br w:type="page"/>
      </w:r>
    </w:p>
    <w:p w14:paraId="5BB239CE" w14:textId="77777777" w:rsidR="00020218" w:rsidRDefault="00020218" w:rsidP="00020218">
      <w:r>
        <w:lastRenderedPageBreak/>
        <w:t>Ref 9</w:t>
      </w:r>
    </w:p>
    <w:p w14:paraId="5F607491" w14:textId="2975A7FD" w:rsidR="00020218" w:rsidRDefault="0031311C" w:rsidP="00020218">
      <w:r>
        <w:rPr>
          <w:noProof/>
          <w:lang w:val="en-AU" w:eastAsia="zh-CN"/>
        </w:rPr>
        <w:drawing>
          <wp:inline distT="0" distB="0" distL="0" distR="0" wp14:anchorId="21BA58F2" wp14:editId="5B432925">
            <wp:extent cx="5486400" cy="4321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68DD8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BA0" w14:textId="1988CA2A" w:rsidR="0092006B" w:rsidRDefault="0092006B"/>
    <w:p w14:paraId="3FE470A6" w14:textId="77777777" w:rsidR="00020218" w:rsidRDefault="00020218" w:rsidP="00020218">
      <w:r>
        <w:t>Ref 10</w:t>
      </w:r>
    </w:p>
    <w:p w14:paraId="5477E1D6" w14:textId="5B41396A" w:rsidR="0092006B" w:rsidRDefault="00326778">
      <w:r>
        <w:rPr>
          <w:noProof/>
          <w:lang w:val="en-AU" w:eastAsia="zh-CN"/>
        </w:rPr>
        <w:drawing>
          <wp:inline distT="0" distB="0" distL="0" distR="0" wp14:anchorId="70446BA6" wp14:editId="60A139C0">
            <wp:extent cx="2743200" cy="9428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68265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8" b="80806"/>
                    <a:stretch/>
                  </pic:blipFill>
                  <pic:spPr bwMode="auto">
                    <a:xfrm>
                      <a:off x="0" y="0"/>
                      <a:ext cx="2743200" cy="9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B9215" w14:textId="71D2285C" w:rsidR="00832115" w:rsidRDefault="00832115">
      <w:r>
        <w:br w:type="page"/>
      </w:r>
    </w:p>
    <w:p w14:paraId="7782958E" w14:textId="77777777" w:rsidR="00020218" w:rsidRDefault="00020218" w:rsidP="00020218">
      <w:r>
        <w:lastRenderedPageBreak/>
        <w:t>Ref 11</w:t>
      </w:r>
    </w:p>
    <w:p w14:paraId="67B05C7F" w14:textId="3FC91DBE" w:rsidR="00020218" w:rsidRDefault="00E842B3" w:rsidP="00020218">
      <w:r>
        <w:rPr>
          <w:noProof/>
          <w:lang w:val="en-AU" w:eastAsia="zh-CN"/>
        </w:rPr>
        <w:drawing>
          <wp:inline distT="0" distB="0" distL="0" distR="0" wp14:anchorId="1C3D14F0" wp14:editId="5D23E2D9">
            <wp:extent cx="3208792" cy="10698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682415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2" b="81052"/>
                    <a:stretch/>
                  </pic:blipFill>
                  <pic:spPr bwMode="auto">
                    <a:xfrm>
                      <a:off x="0" y="0"/>
                      <a:ext cx="3208792" cy="106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AU" w:eastAsia="zh-CN"/>
        </w:rPr>
        <w:drawing>
          <wp:inline distT="0" distB="0" distL="0" distR="0" wp14:anchorId="07D0E1DD" wp14:editId="076A8BFF">
            <wp:extent cx="2174392" cy="10698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685E9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392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7456" w14:textId="77777777" w:rsidR="00020218" w:rsidRDefault="00020218" w:rsidP="00020218"/>
    <w:p w14:paraId="7850FF46" w14:textId="77777777" w:rsidR="00020218" w:rsidRDefault="00020218" w:rsidP="00020218">
      <w:r>
        <w:t>Ref 12</w:t>
      </w:r>
    </w:p>
    <w:p w14:paraId="1139AE22" w14:textId="23B708E8" w:rsidR="0092006B" w:rsidRDefault="00EB58B3">
      <w:pPr>
        <w:rPr>
          <w:noProof/>
          <w:lang w:val="en-AU" w:eastAsia="zh-CN"/>
        </w:rPr>
      </w:pPr>
      <w:r>
        <w:rPr>
          <w:noProof/>
          <w:lang w:val="en-AU" w:eastAsia="zh-CN"/>
        </w:rPr>
        <w:drawing>
          <wp:inline distT="0" distB="0" distL="0" distR="0" wp14:anchorId="3FDD787C" wp14:editId="6A2C29D9">
            <wp:extent cx="5486400" cy="43218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68E60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1B0" w14:textId="4C44CD2D" w:rsidR="00832115" w:rsidRDefault="00832115">
      <w:r>
        <w:br w:type="page"/>
      </w:r>
    </w:p>
    <w:p w14:paraId="6D9AFE60" w14:textId="77777777" w:rsidR="00020218" w:rsidRDefault="00020218" w:rsidP="00020218">
      <w:r>
        <w:lastRenderedPageBreak/>
        <w:t>Ref 13</w:t>
      </w:r>
    </w:p>
    <w:p w14:paraId="6E1D97FE" w14:textId="31D2A6DF" w:rsidR="00020218" w:rsidRDefault="006622A7" w:rsidP="00020218">
      <w:r>
        <w:rPr>
          <w:noProof/>
          <w:lang w:val="en-AU" w:eastAsia="zh-CN"/>
        </w:rPr>
        <w:drawing>
          <wp:inline distT="0" distB="0" distL="0" distR="0" wp14:anchorId="27DE7A8F" wp14:editId="1D08B4C9">
            <wp:extent cx="2737976" cy="932688"/>
            <wp:effectExtent l="0" t="0" r="571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682218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20" b="80808"/>
                    <a:stretch/>
                  </pic:blipFill>
                  <pic:spPr bwMode="auto">
                    <a:xfrm>
                      <a:off x="0" y="0"/>
                      <a:ext cx="2737976" cy="9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  <w:r>
        <w:rPr>
          <w:noProof/>
          <w:lang w:val="en-AU" w:eastAsia="zh-CN"/>
        </w:rPr>
        <w:drawing>
          <wp:inline distT="0" distB="0" distL="0" distR="0" wp14:anchorId="79587733" wp14:editId="3E75BECF">
            <wp:extent cx="2690129" cy="932688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685B5A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96" b="80808"/>
                    <a:stretch/>
                  </pic:blipFill>
                  <pic:spPr bwMode="auto">
                    <a:xfrm>
                      <a:off x="0" y="0"/>
                      <a:ext cx="2690129" cy="9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CD381" w14:textId="6B7E4749" w:rsidR="0092006B" w:rsidRDefault="0092006B"/>
    <w:p w14:paraId="042AA275" w14:textId="77777777" w:rsidR="00020218" w:rsidRDefault="00020218" w:rsidP="00020218">
      <w:r>
        <w:t>Ref 14</w:t>
      </w:r>
    </w:p>
    <w:p w14:paraId="72A70485" w14:textId="439869D8" w:rsidR="00020218" w:rsidRDefault="000A1EB0" w:rsidP="00020218">
      <w:r>
        <w:rPr>
          <w:noProof/>
          <w:lang w:val="en-AU" w:eastAsia="zh-CN"/>
        </w:rPr>
        <w:drawing>
          <wp:inline distT="0" distB="0" distL="0" distR="0" wp14:anchorId="492155AA" wp14:editId="7E1F16FE">
            <wp:extent cx="2743200" cy="114507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68C563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02" t="20912" b="54236"/>
                    <a:stretch/>
                  </pic:blipFill>
                  <pic:spPr bwMode="auto">
                    <a:xfrm>
                      <a:off x="0" y="0"/>
                      <a:ext cx="2743200" cy="114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5C5D" w14:textId="77777777" w:rsidR="00020218" w:rsidRDefault="00020218" w:rsidP="00020218"/>
    <w:p w14:paraId="27951AA7" w14:textId="77777777" w:rsidR="00020218" w:rsidRDefault="00020218" w:rsidP="00020218">
      <w:r>
        <w:t>Ref 15</w:t>
      </w:r>
    </w:p>
    <w:p w14:paraId="494D1978" w14:textId="6598AE40" w:rsidR="00BC5C58" w:rsidRDefault="00AA30C1" w:rsidP="00020218">
      <w:r>
        <w:rPr>
          <w:noProof/>
          <w:lang w:val="en-AU" w:eastAsia="zh-CN"/>
        </w:rPr>
        <w:drawing>
          <wp:inline distT="0" distB="0" distL="0" distR="0" wp14:anchorId="6DB55408" wp14:editId="3009E837">
            <wp:extent cx="2913600" cy="1225296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68BAF5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4" t="20665" b="53989"/>
                    <a:stretch/>
                  </pic:blipFill>
                  <pic:spPr bwMode="auto">
                    <a:xfrm>
                      <a:off x="0" y="0"/>
                      <a:ext cx="2913600" cy="122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AU" w:eastAsia="zh-CN"/>
        </w:rPr>
        <w:drawing>
          <wp:inline distT="0" distB="0" distL="0" distR="0" wp14:anchorId="022CFEF1" wp14:editId="417C1F80">
            <wp:extent cx="2490329" cy="1225296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68FB7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329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0BE3" w14:textId="7D7029F4" w:rsidR="00832115" w:rsidRDefault="00832115">
      <w:r>
        <w:br w:type="page"/>
      </w:r>
    </w:p>
    <w:p w14:paraId="3D8B7EBB" w14:textId="77777777" w:rsidR="00020218" w:rsidRDefault="00020218" w:rsidP="00020218">
      <w:r>
        <w:lastRenderedPageBreak/>
        <w:t>Ref 16</w:t>
      </w:r>
    </w:p>
    <w:p w14:paraId="10441DD3" w14:textId="77777777" w:rsidR="00955A84" w:rsidRDefault="00955A84" w:rsidP="00020218">
      <w:pPr>
        <w:rPr>
          <w:noProof/>
          <w:lang w:val="en-AU" w:eastAsia="zh-CN"/>
        </w:rPr>
      </w:pPr>
      <w:r>
        <w:rPr>
          <w:noProof/>
          <w:lang w:val="en-AU" w:eastAsia="zh-CN"/>
        </w:rPr>
        <w:drawing>
          <wp:inline distT="0" distB="0" distL="0" distR="0" wp14:anchorId="04041CC4" wp14:editId="6865AE89">
            <wp:extent cx="2592209" cy="11741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686B17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4" t="72822"/>
                    <a:stretch/>
                  </pic:blipFill>
                  <pic:spPr bwMode="auto">
                    <a:xfrm>
                      <a:off x="0" y="0"/>
                      <a:ext cx="2593218" cy="117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AU" w:eastAsia="zh-CN"/>
        </w:rPr>
        <w:t xml:space="preserve"> </w:t>
      </w:r>
    </w:p>
    <w:p w14:paraId="2B89997C" w14:textId="4B978E8A" w:rsidR="00020218" w:rsidRDefault="00955A84" w:rsidP="00020218">
      <w:pPr>
        <w:rPr>
          <w:noProof/>
          <w:lang w:val="en-AU" w:eastAsia="zh-CN"/>
        </w:rPr>
      </w:pPr>
      <w:r>
        <w:rPr>
          <w:noProof/>
          <w:lang w:val="en-AU" w:eastAsia="zh-CN"/>
        </w:rPr>
        <w:drawing>
          <wp:inline distT="0" distB="0" distL="0" distR="0" wp14:anchorId="156C1836" wp14:editId="40663AB2">
            <wp:extent cx="5486400" cy="1153308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68B32D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14"/>
                    <a:stretch/>
                  </pic:blipFill>
                  <pic:spPr bwMode="auto">
                    <a:xfrm>
                      <a:off x="0" y="0"/>
                      <a:ext cx="5486400" cy="115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F7B99" w14:textId="77777777" w:rsidR="00C10DC7" w:rsidRDefault="00C10DC7" w:rsidP="00020218"/>
    <w:p w14:paraId="0BE90D45" w14:textId="77777777" w:rsidR="00020218" w:rsidRDefault="00020218" w:rsidP="00020218">
      <w:r>
        <w:t>Ref 17</w:t>
      </w:r>
    </w:p>
    <w:p w14:paraId="39BC46CE" w14:textId="6D0553A5" w:rsidR="00F82FEE" w:rsidRDefault="00664AD6" w:rsidP="00020218">
      <w:r>
        <w:rPr>
          <w:noProof/>
          <w:lang w:val="en-AU" w:eastAsia="zh-CN"/>
        </w:rPr>
        <w:drawing>
          <wp:inline distT="0" distB="0" distL="0" distR="0" wp14:anchorId="3B324F54" wp14:editId="141A2BAD">
            <wp:extent cx="2831328" cy="1271016"/>
            <wp:effectExtent l="0" t="0" r="762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684C95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1" t="73068"/>
                    <a:stretch/>
                  </pic:blipFill>
                  <pic:spPr bwMode="auto">
                    <a:xfrm>
                      <a:off x="0" y="0"/>
                      <a:ext cx="2831328" cy="127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AU" w:eastAsia="zh-CN"/>
        </w:rPr>
        <w:drawing>
          <wp:inline distT="0" distB="0" distL="0" distR="0" wp14:anchorId="0066D2D6" wp14:editId="03B312D2">
            <wp:extent cx="2583255" cy="1271016"/>
            <wp:effectExtent l="0" t="0" r="762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68899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255" cy="12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56D4" w14:textId="3B9B7D5B" w:rsidR="00832115" w:rsidRDefault="00832115">
      <w:r>
        <w:br w:type="page"/>
      </w:r>
    </w:p>
    <w:p w14:paraId="5298F8A7" w14:textId="77777777" w:rsidR="00020218" w:rsidRDefault="00020218" w:rsidP="00020218">
      <w:r>
        <w:lastRenderedPageBreak/>
        <w:t>Ref 18</w:t>
      </w:r>
    </w:p>
    <w:p w14:paraId="5187FF66" w14:textId="40F020C2" w:rsidR="00020218" w:rsidRDefault="002B4E89" w:rsidP="00020218">
      <w:r>
        <w:rPr>
          <w:noProof/>
          <w:lang w:val="en-AU" w:eastAsia="zh-CN"/>
        </w:rPr>
        <w:drawing>
          <wp:inline distT="0" distB="0" distL="0" distR="0" wp14:anchorId="57258798" wp14:editId="718160F4">
            <wp:extent cx="2913321" cy="3428365"/>
            <wp:effectExtent l="0" t="0" r="190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6881C9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5" r="46894"/>
                    <a:stretch/>
                  </pic:blipFill>
                  <pic:spPr bwMode="auto">
                    <a:xfrm>
                      <a:off x="0" y="0"/>
                      <a:ext cx="2913584" cy="34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1F2CA" w14:textId="1AA01B76" w:rsidR="0092006B" w:rsidRDefault="0092006B"/>
    <w:p w14:paraId="505AB2E2" w14:textId="77777777" w:rsidR="00020218" w:rsidRDefault="00020218" w:rsidP="00020218">
      <w:r>
        <w:t>Ref 19</w:t>
      </w:r>
    </w:p>
    <w:p w14:paraId="6FD2E1F8" w14:textId="485C4443" w:rsidR="00832115" w:rsidRDefault="0092006B">
      <w:r>
        <w:t xml:space="preserve"> </w:t>
      </w:r>
      <w:r w:rsidR="002B4E89">
        <w:rPr>
          <w:noProof/>
          <w:lang w:val="en-AU" w:eastAsia="zh-CN"/>
        </w:rPr>
        <w:drawing>
          <wp:inline distT="0" distB="0" distL="0" distR="0" wp14:anchorId="25734AFF" wp14:editId="012D2B5A">
            <wp:extent cx="2913321" cy="341757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68C8D6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2" r="46892"/>
                    <a:stretch/>
                  </pic:blipFill>
                  <pic:spPr bwMode="auto">
                    <a:xfrm>
                      <a:off x="0" y="0"/>
                      <a:ext cx="2913723" cy="34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2115">
        <w:br w:type="page"/>
      </w:r>
    </w:p>
    <w:p w14:paraId="21D888C0" w14:textId="77777777" w:rsidR="00020218" w:rsidRDefault="00020218" w:rsidP="00020218">
      <w:r>
        <w:lastRenderedPageBreak/>
        <w:t>Ref 20</w:t>
      </w:r>
    </w:p>
    <w:p w14:paraId="0C69D300" w14:textId="73927F7E" w:rsidR="0092006B" w:rsidRDefault="00F84C44">
      <w:r>
        <w:rPr>
          <w:noProof/>
          <w:lang w:val="en-AU" w:eastAsia="zh-CN"/>
        </w:rPr>
        <w:drawing>
          <wp:inline distT="0" distB="0" distL="0" distR="0" wp14:anchorId="75E4E95B" wp14:editId="5583F0CA">
            <wp:extent cx="2720934" cy="1115568"/>
            <wp:effectExtent l="0" t="0" r="381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68635E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0" t="20912" b="54480"/>
                    <a:stretch/>
                  </pic:blipFill>
                  <pic:spPr bwMode="auto">
                    <a:xfrm>
                      <a:off x="0" y="0"/>
                      <a:ext cx="2720934" cy="111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AU" w:eastAsia="zh-CN"/>
        </w:rPr>
        <w:drawing>
          <wp:inline distT="0" distB="0" distL="0" distR="0" wp14:anchorId="404EC0DD" wp14:editId="4CCCA4BA">
            <wp:extent cx="2682779" cy="1115568"/>
            <wp:effectExtent l="0" t="0" r="381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68A47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4" t="20912" b="54232"/>
                    <a:stretch/>
                  </pic:blipFill>
                  <pic:spPr bwMode="auto">
                    <a:xfrm>
                      <a:off x="0" y="0"/>
                      <a:ext cx="2682779" cy="111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DBE23" w14:textId="77777777" w:rsidR="00C10DC7" w:rsidRDefault="00C10DC7"/>
    <w:p w14:paraId="52D05395" w14:textId="77777777" w:rsidR="00020218" w:rsidRDefault="00020218" w:rsidP="00020218">
      <w:r>
        <w:t>Ref 21</w:t>
      </w:r>
    </w:p>
    <w:p w14:paraId="1D2357E5" w14:textId="749E8F0F" w:rsidR="00020218" w:rsidRDefault="0057746B" w:rsidP="00020218">
      <w:r>
        <w:rPr>
          <w:noProof/>
          <w:lang w:val="en-AU" w:eastAsia="zh-CN"/>
        </w:rPr>
        <w:drawing>
          <wp:inline distT="0" distB="0" distL="0" distR="0" wp14:anchorId="01E32505" wp14:editId="55719C3F">
            <wp:extent cx="5485920" cy="120148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668EF41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4" b="26683"/>
                    <a:stretch/>
                  </pic:blipFill>
                  <pic:spPr bwMode="auto">
                    <a:xfrm>
                      <a:off x="0" y="0"/>
                      <a:ext cx="5486400" cy="120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F9AB8" w14:textId="1E5C62A1" w:rsidR="0092006B" w:rsidRDefault="0092006B"/>
    <w:p w14:paraId="560F7D54" w14:textId="3985B8EB" w:rsidR="00020218" w:rsidRDefault="00020218" w:rsidP="00020218">
      <w:r>
        <w:t>Ref 22</w:t>
      </w:r>
    </w:p>
    <w:p w14:paraId="2B47DC5A" w14:textId="6AD5A0EB" w:rsidR="00020218" w:rsidRDefault="00226F8E" w:rsidP="00020218">
      <w:r>
        <w:rPr>
          <w:noProof/>
          <w:lang w:val="en-AU" w:eastAsia="zh-CN"/>
        </w:rPr>
        <w:drawing>
          <wp:inline distT="0" distB="0" distL="0" distR="0" wp14:anchorId="208B587A" wp14:editId="7F6B2608">
            <wp:extent cx="2834640" cy="2442051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6685975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4" t="21650" b="26428"/>
                    <a:stretch/>
                  </pic:blipFill>
                  <pic:spPr bwMode="auto">
                    <a:xfrm>
                      <a:off x="0" y="0"/>
                      <a:ext cx="2834640" cy="244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448E" w14:textId="16B38D51" w:rsidR="00832115" w:rsidRDefault="00832115">
      <w:r>
        <w:br w:type="page"/>
      </w:r>
    </w:p>
    <w:p w14:paraId="099BEFF4" w14:textId="77777777" w:rsidR="00020218" w:rsidRDefault="00020218" w:rsidP="00020218">
      <w:r>
        <w:lastRenderedPageBreak/>
        <w:t>Ref 23</w:t>
      </w:r>
    </w:p>
    <w:p w14:paraId="6E178F62" w14:textId="59407401" w:rsidR="0092006B" w:rsidRDefault="00E018E5">
      <w:r>
        <w:rPr>
          <w:noProof/>
          <w:lang w:val="en-AU" w:eastAsia="zh-CN"/>
        </w:rPr>
        <w:drawing>
          <wp:inline distT="0" distB="0" distL="0" distR="0" wp14:anchorId="18AF404E" wp14:editId="598EB8D6">
            <wp:extent cx="5486374" cy="2254087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6685912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2" b="26932"/>
                    <a:stretch/>
                  </pic:blipFill>
                  <pic:spPr bwMode="auto">
                    <a:xfrm>
                      <a:off x="0" y="0"/>
                      <a:ext cx="5486400" cy="225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49D14" w14:textId="77777777" w:rsidR="00C10DC7" w:rsidRDefault="00C10DC7"/>
    <w:p w14:paraId="4799E066" w14:textId="77777777" w:rsidR="00020218" w:rsidRDefault="00020218" w:rsidP="00020218">
      <w:r>
        <w:t>Ref 24</w:t>
      </w:r>
    </w:p>
    <w:p w14:paraId="4877007E" w14:textId="2ABD54B6" w:rsidR="0092006B" w:rsidRDefault="00E018E5">
      <w:pPr>
        <w:rPr>
          <w:noProof/>
          <w:lang w:val="en-AU" w:eastAsia="zh-CN"/>
        </w:rPr>
      </w:pPr>
      <w:r>
        <w:rPr>
          <w:noProof/>
          <w:lang w:val="en-AU" w:eastAsia="zh-CN"/>
        </w:rPr>
        <w:drawing>
          <wp:inline distT="0" distB="0" distL="0" distR="0" wp14:anchorId="3C67A6BB" wp14:editId="6F741AE3">
            <wp:extent cx="5485152" cy="1158949"/>
            <wp:effectExtent l="0" t="0" r="127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68E069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06" b="27172"/>
                    <a:stretch/>
                  </pic:blipFill>
                  <pic:spPr bwMode="auto">
                    <a:xfrm>
                      <a:off x="0" y="0"/>
                      <a:ext cx="5486400" cy="115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0DCA8" w14:textId="409EB8E4" w:rsidR="00C10DC7" w:rsidRDefault="00E018E5">
      <w:r>
        <w:rPr>
          <w:noProof/>
          <w:lang w:val="en-AU" w:eastAsia="zh-CN"/>
        </w:rPr>
        <w:drawing>
          <wp:inline distT="0" distB="0" distL="0" distR="0" wp14:anchorId="317C4EE3" wp14:editId="08EB295E">
            <wp:extent cx="5485920" cy="1201479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681BCD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4" b="26683"/>
                    <a:stretch/>
                  </pic:blipFill>
                  <pic:spPr bwMode="auto">
                    <a:xfrm>
                      <a:off x="0" y="0"/>
                      <a:ext cx="5486400" cy="120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D015" w14:textId="3AA104D8" w:rsidR="00832115" w:rsidRDefault="00832115">
      <w:r>
        <w:br w:type="page"/>
      </w:r>
    </w:p>
    <w:p w14:paraId="722C698C" w14:textId="77777777" w:rsidR="00020218" w:rsidRDefault="00020218" w:rsidP="00020218">
      <w:r>
        <w:lastRenderedPageBreak/>
        <w:t>Ref 25</w:t>
      </w:r>
    </w:p>
    <w:p w14:paraId="2C056C83" w14:textId="56AFC7A5" w:rsidR="0092006B" w:rsidRDefault="00BC725C">
      <w:r>
        <w:rPr>
          <w:noProof/>
          <w:lang w:val="en-AU" w:eastAsia="zh-CN"/>
        </w:rPr>
        <w:drawing>
          <wp:inline distT="0" distB="0" distL="0" distR="0" wp14:anchorId="308AF170" wp14:editId="76C21578">
            <wp:extent cx="5485536" cy="2343785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668C191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0"/>
                    <a:stretch/>
                  </pic:blipFill>
                  <pic:spPr bwMode="auto">
                    <a:xfrm>
                      <a:off x="0" y="0"/>
                      <a:ext cx="5486400" cy="234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7AA8" w14:textId="77777777" w:rsidR="00C10DC7" w:rsidRDefault="00C10DC7"/>
    <w:p w14:paraId="19F73932" w14:textId="77777777" w:rsidR="00020218" w:rsidRDefault="00020218" w:rsidP="00020218">
      <w:r>
        <w:t>Ref 26</w:t>
      </w:r>
    </w:p>
    <w:p w14:paraId="3C5A0390" w14:textId="13355DD2" w:rsidR="00020218" w:rsidRDefault="00E018E5" w:rsidP="00020218">
      <w:r>
        <w:rPr>
          <w:noProof/>
          <w:lang w:val="en-AU" w:eastAsia="zh-CN"/>
        </w:rPr>
        <w:drawing>
          <wp:inline distT="0" distB="0" distL="0" distR="0" wp14:anchorId="632082C4" wp14:editId="71458612">
            <wp:extent cx="5485152" cy="1158949"/>
            <wp:effectExtent l="0" t="0" r="127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68E069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06" b="27172"/>
                    <a:stretch/>
                  </pic:blipFill>
                  <pic:spPr bwMode="auto">
                    <a:xfrm>
                      <a:off x="0" y="0"/>
                      <a:ext cx="5486400" cy="115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D0FBE" w14:textId="0DC65768" w:rsidR="00E018E5" w:rsidRDefault="00E018E5" w:rsidP="00020218">
      <w:r>
        <w:rPr>
          <w:noProof/>
          <w:lang w:val="en-AU" w:eastAsia="zh-CN"/>
        </w:rPr>
        <w:drawing>
          <wp:inline distT="0" distB="0" distL="0" distR="0" wp14:anchorId="0D13F7E4" wp14:editId="6F33A783">
            <wp:extent cx="5485536" cy="1201479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68E0E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0" b="26435"/>
                    <a:stretch/>
                  </pic:blipFill>
                  <pic:spPr bwMode="auto">
                    <a:xfrm>
                      <a:off x="0" y="0"/>
                      <a:ext cx="5486400" cy="120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8154" w14:textId="16D41D37" w:rsidR="00832115" w:rsidRDefault="00832115">
      <w:r>
        <w:br w:type="page"/>
      </w:r>
    </w:p>
    <w:p w14:paraId="26396170" w14:textId="77777777" w:rsidR="00020218" w:rsidRDefault="00020218" w:rsidP="00020218">
      <w:bookmarkStart w:id="1" w:name="_GoBack"/>
      <w:bookmarkEnd w:id="1"/>
      <w:r>
        <w:lastRenderedPageBreak/>
        <w:t>Ref 27</w:t>
      </w:r>
    </w:p>
    <w:p w14:paraId="1DEB60BE" w14:textId="52569186" w:rsidR="00185C74" w:rsidRDefault="003F4235" w:rsidP="00020218">
      <w:r>
        <w:rPr>
          <w:noProof/>
          <w:lang w:val="en-AU" w:eastAsia="zh-CN"/>
        </w:rPr>
        <w:drawing>
          <wp:inline distT="0" distB="0" distL="0" distR="0" wp14:anchorId="5A046A83" wp14:editId="33600344">
            <wp:extent cx="5485641" cy="2264735"/>
            <wp:effectExtent l="0" t="0" r="127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6684C02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2" b="26678"/>
                    <a:stretch/>
                  </pic:blipFill>
                  <pic:spPr bwMode="auto">
                    <a:xfrm>
                      <a:off x="0" y="0"/>
                      <a:ext cx="5486400" cy="226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99825" w14:textId="5E9B3C38" w:rsidR="003F4235" w:rsidRPr="00020218" w:rsidRDefault="003F4235" w:rsidP="00020218">
      <w:r>
        <w:rPr>
          <w:noProof/>
          <w:lang w:val="en-AU" w:eastAsia="zh-CN"/>
        </w:rPr>
        <w:drawing>
          <wp:inline distT="0" distB="0" distL="0" distR="0" wp14:anchorId="04621414" wp14:editId="13E5F9ED">
            <wp:extent cx="5485642" cy="2275368"/>
            <wp:effectExtent l="0" t="0" r="127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66887E3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2" b="26432"/>
                    <a:stretch/>
                  </pic:blipFill>
                  <pic:spPr bwMode="auto">
                    <a:xfrm>
                      <a:off x="0" y="0"/>
                      <a:ext cx="5486400" cy="227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4235" w:rsidRPr="00020218" w:rsidSect="00020218">
      <w:headerReference w:type="default" r:id="rId38"/>
      <w:headerReference w:type="first" r:id="rId39"/>
      <w:pgSz w:w="12240" w:h="15840"/>
      <w:pgMar w:top="1728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D8DD17" w14:textId="77777777" w:rsidR="00614912" w:rsidRDefault="00614912" w:rsidP="00C6554A">
      <w:pPr>
        <w:spacing w:before="0" w:after="0" w:line="240" w:lineRule="auto"/>
      </w:pPr>
      <w:r>
        <w:separator/>
      </w:r>
    </w:p>
  </w:endnote>
  <w:endnote w:type="continuationSeparator" w:id="0">
    <w:p w14:paraId="758AD051" w14:textId="77777777" w:rsidR="00614912" w:rsidRDefault="00614912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249892B7" w14:textId="77777777" w:rsidR="00614912" w:rsidRDefault="0061491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45BAC8" w14:textId="77777777" w:rsidR="00614912" w:rsidRDefault="00614912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D879766" w14:textId="77777777" w:rsidR="00614912" w:rsidRDefault="00614912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7F4B0693" w14:textId="77777777" w:rsidR="00614912" w:rsidRDefault="0061491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6EEEC" w14:textId="4039FF59" w:rsidR="00C40C16" w:rsidRDefault="00C40C16">
    <w:pPr>
      <w:pStyle w:val="Header"/>
    </w:pPr>
    <w:r>
      <w:t>Ke Swen Lee</w:t>
    </w:r>
    <w:r>
      <w:ptab w:relativeTo="margin" w:alignment="center" w:leader="none"/>
    </w:r>
    <w:r w:rsidR="00020218">
      <w:t>Test Table</w:t>
    </w:r>
    <w:r>
      <w:ptab w:relativeTo="margin" w:alignment="right" w:leader="none"/>
    </w:r>
    <w:r>
      <w:t>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98CD2B" w14:textId="39590866" w:rsidR="00806D23" w:rsidRDefault="00806D23">
    <w:pPr>
      <w:pStyle w:val="Header"/>
    </w:pPr>
    <w:r>
      <w:t>Ke Swen Lee</w:t>
    </w:r>
    <w:r>
      <w:ptab w:relativeTo="margin" w:alignment="center" w:leader="none"/>
    </w:r>
    <w:r>
      <w:ptab w:relativeTo="margin" w:alignment="right" w:leader="none"/>
    </w:r>
    <w:r>
      <w:t>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1361DC7"/>
    <w:multiLevelType w:val="hybridMultilevel"/>
    <w:tmpl w:val="43B008B4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A90BF3"/>
    <w:multiLevelType w:val="hybridMultilevel"/>
    <w:tmpl w:val="4822A7F0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A6959CA"/>
    <w:multiLevelType w:val="hybridMultilevel"/>
    <w:tmpl w:val="A3244A88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208B4"/>
    <w:multiLevelType w:val="hybridMultilevel"/>
    <w:tmpl w:val="2C482BE8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F2276"/>
    <w:multiLevelType w:val="hybridMultilevel"/>
    <w:tmpl w:val="64987C34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662F0E"/>
    <w:multiLevelType w:val="hybridMultilevel"/>
    <w:tmpl w:val="7FB266E2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DB164F"/>
    <w:multiLevelType w:val="hybridMultilevel"/>
    <w:tmpl w:val="FF366DB4"/>
    <w:lvl w:ilvl="0" w:tplc="BBFAD6D6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16"/>
  </w:num>
  <w:num w:numId="18">
    <w:abstractNumId w:val="15"/>
  </w:num>
  <w:num w:numId="19">
    <w:abstractNumId w:val="19"/>
  </w:num>
  <w:num w:numId="20">
    <w:abstractNumId w:val="11"/>
  </w:num>
  <w:num w:numId="21">
    <w:abstractNumId w:val="1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40D"/>
    <w:rsid w:val="00000F82"/>
    <w:rsid w:val="00020218"/>
    <w:rsid w:val="00042E16"/>
    <w:rsid w:val="00044064"/>
    <w:rsid w:val="000504E5"/>
    <w:rsid w:val="000729B2"/>
    <w:rsid w:val="00086D73"/>
    <w:rsid w:val="000A12B1"/>
    <w:rsid w:val="000A1EB0"/>
    <w:rsid w:val="000B5402"/>
    <w:rsid w:val="000E24ED"/>
    <w:rsid w:val="00106FC1"/>
    <w:rsid w:val="0011694F"/>
    <w:rsid w:val="00185C74"/>
    <w:rsid w:val="001C2902"/>
    <w:rsid w:val="001D3899"/>
    <w:rsid w:val="001D525E"/>
    <w:rsid w:val="001D7C6B"/>
    <w:rsid w:val="001F1146"/>
    <w:rsid w:val="002065A0"/>
    <w:rsid w:val="00206E32"/>
    <w:rsid w:val="00226F8E"/>
    <w:rsid w:val="00230D35"/>
    <w:rsid w:val="0023119C"/>
    <w:rsid w:val="00236477"/>
    <w:rsid w:val="002430A5"/>
    <w:rsid w:val="00250248"/>
    <w:rsid w:val="002554CD"/>
    <w:rsid w:val="00256EC7"/>
    <w:rsid w:val="0025770B"/>
    <w:rsid w:val="002877A5"/>
    <w:rsid w:val="00293B83"/>
    <w:rsid w:val="002A41C1"/>
    <w:rsid w:val="002B0ECA"/>
    <w:rsid w:val="002B4294"/>
    <w:rsid w:val="002B4E89"/>
    <w:rsid w:val="002C6506"/>
    <w:rsid w:val="002E6B4F"/>
    <w:rsid w:val="00312EAB"/>
    <w:rsid w:val="0031311C"/>
    <w:rsid w:val="00322676"/>
    <w:rsid w:val="00326778"/>
    <w:rsid w:val="00333D0D"/>
    <w:rsid w:val="00343F0E"/>
    <w:rsid w:val="00350BF0"/>
    <w:rsid w:val="00350E83"/>
    <w:rsid w:val="00373762"/>
    <w:rsid w:val="0037505B"/>
    <w:rsid w:val="003D166A"/>
    <w:rsid w:val="003F1373"/>
    <w:rsid w:val="003F4235"/>
    <w:rsid w:val="00403583"/>
    <w:rsid w:val="00421656"/>
    <w:rsid w:val="004304EC"/>
    <w:rsid w:val="004362E7"/>
    <w:rsid w:val="00454C61"/>
    <w:rsid w:val="00476F98"/>
    <w:rsid w:val="00485AC8"/>
    <w:rsid w:val="0048658B"/>
    <w:rsid w:val="004A63BB"/>
    <w:rsid w:val="004C049F"/>
    <w:rsid w:val="004C67C4"/>
    <w:rsid w:val="004E1802"/>
    <w:rsid w:val="005000E2"/>
    <w:rsid w:val="00522EA2"/>
    <w:rsid w:val="00523802"/>
    <w:rsid w:val="0057746B"/>
    <w:rsid w:val="00596070"/>
    <w:rsid w:val="005C140D"/>
    <w:rsid w:val="005C14A4"/>
    <w:rsid w:val="005D0F05"/>
    <w:rsid w:val="005E00B6"/>
    <w:rsid w:val="00614912"/>
    <w:rsid w:val="00626F7E"/>
    <w:rsid w:val="00634A5D"/>
    <w:rsid w:val="006419B9"/>
    <w:rsid w:val="006463D7"/>
    <w:rsid w:val="006622A7"/>
    <w:rsid w:val="00664AD6"/>
    <w:rsid w:val="006A2D7D"/>
    <w:rsid w:val="006A3CE7"/>
    <w:rsid w:val="006D69D3"/>
    <w:rsid w:val="006F313E"/>
    <w:rsid w:val="00711682"/>
    <w:rsid w:val="00735A7F"/>
    <w:rsid w:val="0077317A"/>
    <w:rsid w:val="0077499B"/>
    <w:rsid w:val="00790CB8"/>
    <w:rsid w:val="007A09EE"/>
    <w:rsid w:val="007C387E"/>
    <w:rsid w:val="007D681A"/>
    <w:rsid w:val="007E3350"/>
    <w:rsid w:val="007F6202"/>
    <w:rsid w:val="0080123B"/>
    <w:rsid w:val="00803B24"/>
    <w:rsid w:val="00806D23"/>
    <w:rsid w:val="00827628"/>
    <w:rsid w:val="00832115"/>
    <w:rsid w:val="008413D9"/>
    <w:rsid w:val="00841769"/>
    <w:rsid w:val="00857A23"/>
    <w:rsid w:val="0086411E"/>
    <w:rsid w:val="00894C78"/>
    <w:rsid w:val="008B19BE"/>
    <w:rsid w:val="008B2630"/>
    <w:rsid w:val="008D18F4"/>
    <w:rsid w:val="0092006B"/>
    <w:rsid w:val="0094213F"/>
    <w:rsid w:val="009441BD"/>
    <w:rsid w:val="00955A84"/>
    <w:rsid w:val="00981252"/>
    <w:rsid w:val="009B018C"/>
    <w:rsid w:val="009C5BA4"/>
    <w:rsid w:val="00A75321"/>
    <w:rsid w:val="00A85D3F"/>
    <w:rsid w:val="00A93047"/>
    <w:rsid w:val="00AA30C1"/>
    <w:rsid w:val="00AC0794"/>
    <w:rsid w:val="00AC33A5"/>
    <w:rsid w:val="00AE6E75"/>
    <w:rsid w:val="00AF3CD2"/>
    <w:rsid w:val="00AF4BB2"/>
    <w:rsid w:val="00B124F2"/>
    <w:rsid w:val="00B43AA6"/>
    <w:rsid w:val="00B448AF"/>
    <w:rsid w:val="00B45083"/>
    <w:rsid w:val="00B50FCF"/>
    <w:rsid w:val="00B75C06"/>
    <w:rsid w:val="00B97B1C"/>
    <w:rsid w:val="00BA0B8E"/>
    <w:rsid w:val="00BA2E75"/>
    <w:rsid w:val="00BA5EF0"/>
    <w:rsid w:val="00BC5C58"/>
    <w:rsid w:val="00BC725C"/>
    <w:rsid w:val="00BC7ED7"/>
    <w:rsid w:val="00C045DF"/>
    <w:rsid w:val="00C10DC7"/>
    <w:rsid w:val="00C22627"/>
    <w:rsid w:val="00C27F91"/>
    <w:rsid w:val="00C33EA0"/>
    <w:rsid w:val="00C3666C"/>
    <w:rsid w:val="00C40C16"/>
    <w:rsid w:val="00C414F6"/>
    <w:rsid w:val="00C4553E"/>
    <w:rsid w:val="00C64A17"/>
    <w:rsid w:val="00C6554A"/>
    <w:rsid w:val="00C655E3"/>
    <w:rsid w:val="00CB2199"/>
    <w:rsid w:val="00CE0B10"/>
    <w:rsid w:val="00D32DB5"/>
    <w:rsid w:val="00D64FA3"/>
    <w:rsid w:val="00D6585E"/>
    <w:rsid w:val="00D7311C"/>
    <w:rsid w:val="00D942DA"/>
    <w:rsid w:val="00D9493C"/>
    <w:rsid w:val="00DC3343"/>
    <w:rsid w:val="00DC35C1"/>
    <w:rsid w:val="00DC507B"/>
    <w:rsid w:val="00DC779C"/>
    <w:rsid w:val="00E018E5"/>
    <w:rsid w:val="00E22896"/>
    <w:rsid w:val="00E842B3"/>
    <w:rsid w:val="00E90DB9"/>
    <w:rsid w:val="00EB58B3"/>
    <w:rsid w:val="00ED7088"/>
    <w:rsid w:val="00ED7C44"/>
    <w:rsid w:val="00F25041"/>
    <w:rsid w:val="00F30563"/>
    <w:rsid w:val="00F34259"/>
    <w:rsid w:val="00F45A48"/>
    <w:rsid w:val="00F77791"/>
    <w:rsid w:val="00F82FEE"/>
    <w:rsid w:val="00F84C44"/>
    <w:rsid w:val="00FB5CB1"/>
    <w:rsid w:val="00FC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00DC8"/>
  <w15:chartTrackingRefBased/>
  <w15:docId w15:val="{4CB798A2-EA19-40E8-A73C-D34DB96D1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140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C74"/>
    <w:pPr>
      <w:keepNext/>
      <w:keepLines/>
      <w:spacing w:after="60"/>
      <w:contextualSpacing/>
      <w:outlineLvl w:val="0"/>
    </w:pPr>
    <w:rPr>
      <w:rFonts w:asciiTheme="majorHAnsi" w:eastAsiaTheme="majorEastAsia" w:hAnsiTheme="majorHAnsi" w:cstheme="majorBidi"/>
      <w:caps/>
      <w:color w:val="007789" w:themeColor="accent1" w:themeShade="BF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C74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8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C74"/>
    <w:rPr>
      <w:rFonts w:asciiTheme="majorHAnsi" w:eastAsiaTheme="majorEastAsia" w:hAnsiTheme="majorHAnsi" w:cstheme="majorBidi"/>
      <w:caps/>
      <w:color w:val="007789" w:themeColor="accent1" w:themeShade="BF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85C74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C140D"/>
    <w:rPr>
      <w:rFonts w:asciiTheme="majorHAnsi" w:eastAsiaTheme="majorEastAsia" w:hAnsiTheme="majorHAnsi" w:cstheme="majorBidi"/>
      <w:color w:val="004F5B" w:themeColor="accent1" w:themeShade="7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1">
    <w:name w:val="toc 1"/>
    <w:basedOn w:val="Normal"/>
    <w:next w:val="Heading1"/>
    <w:autoRedefine/>
    <w:uiPriority w:val="39"/>
    <w:unhideWhenUsed/>
    <w:rsid w:val="005C140D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5C140D"/>
    <w:pPr>
      <w:spacing w:before="240" w:after="0" w:line="259" w:lineRule="auto"/>
      <w:contextualSpacing w:val="0"/>
      <w:outlineLvl w:val="9"/>
    </w:pPr>
    <w:rPr>
      <w:szCs w:val="32"/>
    </w:rPr>
  </w:style>
  <w:style w:type="paragraph" w:customStyle="1" w:styleId="Subheading">
    <w:name w:val="Subheading"/>
    <w:basedOn w:val="Subtitle"/>
    <w:qFormat/>
    <w:rsid w:val="000A12B1"/>
    <w:pPr>
      <w:spacing w:before="120" w:after="120"/>
      <w:jc w:val="left"/>
    </w:pPr>
    <w:rPr>
      <w:caps w:val="0"/>
    </w:rPr>
  </w:style>
  <w:style w:type="paragraph" w:styleId="TOC2">
    <w:name w:val="toc 2"/>
    <w:basedOn w:val="Normal"/>
    <w:next w:val="Normal"/>
    <w:autoRedefine/>
    <w:uiPriority w:val="39"/>
    <w:unhideWhenUsed/>
    <w:rsid w:val="004A63BB"/>
    <w:pPr>
      <w:spacing w:after="100"/>
      <w:ind w:left="240"/>
    </w:pPr>
  </w:style>
  <w:style w:type="paragraph" w:styleId="ListParagraph">
    <w:name w:val="List Paragraph"/>
    <w:basedOn w:val="Normal"/>
    <w:uiPriority w:val="34"/>
    <w:unhideWhenUsed/>
    <w:qFormat/>
    <w:rsid w:val="00AF3CD2"/>
    <w:pPr>
      <w:ind w:left="720"/>
      <w:contextualSpacing/>
    </w:pPr>
  </w:style>
  <w:style w:type="table" w:styleId="TableGrid">
    <w:name w:val="Table Grid"/>
    <w:basedOn w:val="TableNormal"/>
    <w:uiPriority w:val="39"/>
    <w:rsid w:val="006F313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6F313E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GridTable3-Accent4">
    <w:name w:val="Grid Table 3 Accent 4"/>
    <w:basedOn w:val="TableNormal"/>
    <w:uiPriority w:val="48"/>
    <w:rsid w:val="006419B9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419B9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GridTable1Light-Accent1">
    <w:name w:val="Grid Table 1 Light Accent 1"/>
    <w:basedOn w:val="TableNormal"/>
    <w:uiPriority w:val="46"/>
    <w:rsid w:val="006419B9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419B9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4">
    <w:name w:val="List Table 2 Accent 4"/>
    <w:basedOn w:val="TableNormal"/>
    <w:uiPriority w:val="47"/>
    <w:rsid w:val="006419B9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ListTable7Colorful-Accent1">
    <w:name w:val="List Table 7 Colorful Accent 1"/>
    <w:basedOn w:val="TableNormal"/>
    <w:uiPriority w:val="52"/>
    <w:rsid w:val="006419B9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6Colorful-Accent4">
    <w:name w:val="Grid Table 6 Colorful Accent 4"/>
    <w:basedOn w:val="TableNormal"/>
    <w:uiPriority w:val="51"/>
    <w:rsid w:val="006419B9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GridTable1Light-Accent6">
    <w:name w:val="Grid Table 1 Light Accent 6"/>
    <w:basedOn w:val="TableNormal"/>
    <w:uiPriority w:val="46"/>
    <w:rsid w:val="00FC04F6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header" Target="header2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010827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CB8DC-6325-4010-833B-0FAAAC7C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448</TotalTime>
  <Pages>17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CITE</dc:creator>
  <cp:keywords/>
  <dc:description/>
  <cp:lastModifiedBy>CITE</cp:lastModifiedBy>
  <cp:revision>159</cp:revision>
  <dcterms:created xsi:type="dcterms:W3CDTF">2020-11-06T01:18:00Z</dcterms:created>
  <dcterms:modified xsi:type="dcterms:W3CDTF">2020-11-26T03:42:00Z</dcterms:modified>
</cp:coreProperties>
</file>